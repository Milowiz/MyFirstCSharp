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Arial"/>
          <w:color w:val="4B4B4D" w:themeColor="accent1"/>
          <w:sz w:val="20"/>
          <w:szCs w:val="20"/>
        </w:rPr>
        <w:id w:val="135060370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4D57C8D" w14:textId="40FB2481" w:rsidR="000F4078" w:rsidRPr="005645AB" w:rsidRDefault="002B5DA6" w:rsidP="000F4078">
          <w:pPr>
            <w:pStyle w:val="KeinLeerraum"/>
            <w:spacing w:before="1540" w:after="240" w:line="360" w:lineRule="aut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>
            <w:rPr>
              <w:rFonts w:ascii="Arial" w:hAnsi="Arial" w:cs="Arial"/>
              <w:b/>
              <w:bCs/>
              <w:sz w:val="40"/>
              <w:szCs w:val="40"/>
            </w:rPr>
            <w:t>OOP</w:t>
          </w:r>
        </w:p>
        <w:p w14:paraId="6D1818F8" w14:textId="31262DEF" w:rsidR="000F4078" w:rsidRPr="005645AB" w:rsidRDefault="008C2FC8" w:rsidP="000F4078">
          <w:pPr>
            <w:pStyle w:val="KeinLeerraum"/>
            <w:spacing w:after="240" w:line="360" w:lineRule="aut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>
            <w:rPr>
              <w:rFonts w:ascii="Arial" w:hAnsi="Arial" w:cs="Arial"/>
              <w:b/>
              <w:bCs/>
              <w:sz w:val="40"/>
              <w:szCs w:val="40"/>
            </w:rPr>
            <w:t>Geometrie</w:t>
          </w:r>
        </w:p>
        <w:p w14:paraId="5082C393" w14:textId="77777777" w:rsidR="009644FE" w:rsidRPr="005645AB" w:rsidRDefault="009644FE">
          <w:pPr>
            <w:pStyle w:val="KeinLeerraum"/>
            <w:spacing w:before="1540" w:after="240"/>
            <w:jc w:val="center"/>
            <w:rPr>
              <w:rFonts w:ascii="Arial" w:hAnsi="Arial" w:cs="Arial"/>
              <w:color w:val="4B4B4D" w:themeColor="accent1"/>
            </w:rPr>
          </w:pPr>
        </w:p>
        <w:p w14:paraId="4395C461" w14:textId="77777777" w:rsidR="009644FE" w:rsidRPr="005645AB" w:rsidRDefault="009644FE">
          <w:pPr>
            <w:pStyle w:val="KeinLeerraum"/>
            <w:spacing w:before="480"/>
            <w:jc w:val="center"/>
            <w:rPr>
              <w:rFonts w:ascii="Arial" w:hAnsi="Arial" w:cs="Arial"/>
              <w:color w:val="4B4B4D" w:themeColor="accent1"/>
            </w:rPr>
          </w:pPr>
          <w:r w:rsidRPr="005645AB">
            <w:rPr>
              <w:rFonts w:ascii="Arial" w:hAnsi="Arial" w:cs="Arial"/>
              <w:noProof/>
              <w:color w:val="4B4B4D" w:themeColor="accent1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4CF34CA4" wp14:editId="2CD0000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feld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sz w:val="18"/>
                                    <w:szCs w:val="18"/>
                                    <w:lang w:val="en-US"/>
                                  </w:rPr>
                                  <w:alias w:val="Autor"/>
                                  <w:tag w:val=""/>
                                  <w:id w:val="2141452880"/>
                                  <w:placeholder>
                                    <w:docPart w:val="FD7B5728FAD244D09A485DA4A74E4FE2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717CC88" w14:textId="0B84BB91" w:rsidR="00311EE3" w:rsidRDefault="002B5DA6" w:rsidP="005645AB">
                                    <w:pPr>
                                      <w:pStyle w:val="KeinLeerraum"/>
                                      <w:jc w:val="right"/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  <w:t>[Name]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sz w:val="18"/>
                                    <w:szCs w:val="18"/>
                                    <w:lang w:val="en-US"/>
                                  </w:rPr>
                                  <w:alias w:val="Datum"/>
                                  <w:tag w:val="Datum"/>
                                  <w:id w:val="28848314"/>
                                  <w:placeholder>
                                    <w:docPart w:val="87996E5EE7F444B7B220A4CDD6753A21"/>
                                  </w:placeholder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>
                                    <w:dateFormat w:val="d.M.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0E52F9" w14:textId="77777777" w:rsidR="005645AB" w:rsidRPr="00B846DE" w:rsidRDefault="005645AB" w:rsidP="005645AB">
                                    <w:pPr>
                                      <w:pStyle w:val="KeinLeerraum"/>
                                      <w:jc w:val="right"/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B846DE"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5B9204EE" w14:textId="77777777" w:rsidR="003931D7" w:rsidRPr="0079305E" w:rsidRDefault="003931D7" w:rsidP="005645AB">
                                <w:pPr>
                                  <w:pStyle w:val="KeinLeerraum"/>
                                  <w:jc w:val="right"/>
                                  <w:rPr>
                                    <w:rFonts w:ascii="Arial" w:hAnsi="Arial" w:cs="Arial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F34C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42" o:spid="_x0000_s1026" type="#_x0000_t202" style="position:absolute;left:0;text-align:left;margin-left:0;margin-top:0;width:516pt;height:43.9pt;z-index:25165670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Arial" w:hAnsi="Arial" w:cs="Arial"/>
                              <w:caps/>
                              <w:sz w:val="18"/>
                              <w:szCs w:val="18"/>
                              <w:lang w:val="en-US"/>
                            </w:rPr>
                            <w:alias w:val="Autor"/>
                            <w:tag w:val=""/>
                            <w:id w:val="2141452880"/>
                            <w:placeholder>
                              <w:docPart w:val="FD7B5728FAD244D09A485DA4A74E4FE2"/>
                            </w:placeholder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717CC88" w14:textId="0B84BB91" w:rsidR="00311EE3" w:rsidRDefault="002B5DA6" w:rsidP="005645AB">
                              <w:pPr>
                                <w:pStyle w:val="KeinLeerraum"/>
                                <w:jc w:val="right"/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  <w:t>[Name]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caps/>
                              <w:sz w:val="18"/>
                              <w:szCs w:val="18"/>
                              <w:lang w:val="en-US"/>
                            </w:rPr>
                            <w:alias w:val="Datum"/>
                            <w:tag w:val="Datum"/>
                            <w:id w:val="28848314"/>
                            <w:placeholder>
                              <w:docPart w:val="87996E5EE7F444B7B220A4CDD6753A21"/>
                            </w:placeholder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d.M.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0E52F9" w14:textId="77777777" w:rsidR="005645AB" w:rsidRPr="00B846DE" w:rsidRDefault="005645AB" w:rsidP="005645AB">
                              <w:pPr>
                                <w:pStyle w:val="KeinLeerraum"/>
                                <w:jc w:val="right"/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846DE"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5B9204EE" w14:textId="77777777" w:rsidR="003931D7" w:rsidRPr="0079305E" w:rsidRDefault="003931D7" w:rsidP="005645AB">
                          <w:pPr>
                            <w:pStyle w:val="KeinLeerraum"/>
                            <w:jc w:val="right"/>
                            <w:rPr>
                              <w:rFonts w:ascii="Arial" w:hAnsi="Arial" w:cs="Arial"/>
                              <w:lang w:val="en-US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39B9F3E" w14:textId="77777777" w:rsidR="00DC2BB2" w:rsidRPr="005645AB" w:rsidRDefault="00DC2BB2">
          <w:pPr>
            <w:spacing w:before="0" w:after="0" w:line="240" w:lineRule="auto"/>
            <w:jc w:val="left"/>
            <w:rPr>
              <w:rFonts w:cs="Arial"/>
            </w:rPr>
          </w:pPr>
        </w:p>
        <w:p w14:paraId="6438FDD7" w14:textId="77777777" w:rsidR="00C43969" w:rsidRPr="005645AB" w:rsidRDefault="00C43969" w:rsidP="00C43969">
          <w:pPr>
            <w:rPr>
              <w:rFonts w:cs="Arial"/>
            </w:rPr>
          </w:pPr>
        </w:p>
        <w:p w14:paraId="796F05A8" w14:textId="77777777" w:rsidR="00C43969" w:rsidRPr="005645AB" w:rsidRDefault="00C43969" w:rsidP="00C43969">
          <w:pPr>
            <w:rPr>
              <w:rFonts w:cs="Arial"/>
            </w:rPr>
          </w:pPr>
        </w:p>
        <w:p w14:paraId="3338F518" w14:textId="77777777" w:rsidR="00C43969" w:rsidRPr="005645AB" w:rsidRDefault="00C43969" w:rsidP="00C43969">
          <w:pPr>
            <w:rPr>
              <w:rFonts w:cs="Arial"/>
            </w:rPr>
          </w:pPr>
        </w:p>
        <w:p w14:paraId="2B1F6553" w14:textId="77777777" w:rsidR="00C43969" w:rsidRPr="005645AB" w:rsidRDefault="00C43969" w:rsidP="00C43969">
          <w:pPr>
            <w:rPr>
              <w:rFonts w:cs="Arial"/>
            </w:rPr>
          </w:pPr>
        </w:p>
        <w:p w14:paraId="6E7EDF31" w14:textId="77777777" w:rsidR="00C43969" w:rsidRPr="005645AB" w:rsidRDefault="00C43969" w:rsidP="00C43969">
          <w:pPr>
            <w:rPr>
              <w:rFonts w:cs="Arial"/>
            </w:rPr>
          </w:pPr>
        </w:p>
        <w:p w14:paraId="144543EE" w14:textId="77777777" w:rsidR="00C43969" w:rsidRPr="005645AB" w:rsidRDefault="00C43969" w:rsidP="00C43969">
          <w:pPr>
            <w:rPr>
              <w:rFonts w:cs="Arial"/>
            </w:rPr>
          </w:pPr>
        </w:p>
        <w:p w14:paraId="404BAEF1" w14:textId="77777777" w:rsidR="00C43969" w:rsidRPr="005645AB" w:rsidRDefault="00C43969" w:rsidP="00C43969">
          <w:pPr>
            <w:rPr>
              <w:rFonts w:cs="Arial"/>
            </w:rPr>
          </w:pPr>
        </w:p>
        <w:p w14:paraId="32833735" w14:textId="77777777" w:rsidR="00C43969" w:rsidRPr="005645AB" w:rsidRDefault="00C43969" w:rsidP="00C43969">
          <w:pPr>
            <w:rPr>
              <w:rFonts w:cs="Arial"/>
            </w:rPr>
          </w:pPr>
        </w:p>
        <w:p w14:paraId="6EE9B60E" w14:textId="77777777" w:rsidR="00C43969" w:rsidRPr="005645AB" w:rsidRDefault="00C43969" w:rsidP="00C43969">
          <w:pPr>
            <w:rPr>
              <w:rFonts w:cs="Arial"/>
            </w:rPr>
          </w:pPr>
        </w:p>
        <w:p w14:paraId="16FA3412" w14:textId="77777777" w:rsidR="00C43969" w:rsidRPr="005645AB" w:rsidRDefault="00C43969" w:rsidP="00C43969">
          <w:pPr>
            <w:rPr>
              <w:rFonts w:cs="Arial"/>
            </w:rPr>
          </w:pPr>
        </w:p>
        <w:p w14:paraId="17AC491E" w14:textId="77777777" w:rsidR="00C43969" w:rsidRPr="005645AB" w:rsidRDefault="00C43969" w:rsidP="00C43969">
          <w:pPr>
            <w:rPr>
              <w:rFonts w:cs="Arial"/>
            </w:rPr>
          </w:pPr>
        </w:p>
        <w:p w14:paraId="477DCEAD" w14:textId="77777777" w:rsidR="00C43969" w:rsidRPr="005645AB" w:rsidRDefault="00C43969" w:rsidP="00C43969">
          <w:pPr>
            <w:rPr>
              <w:rFonts w:cs="Arial"/>
            </w:rPr>
          </w:pPr>
        </w:p>
        <w:p w14:paraId="406EA754" w14:textId="77777777" w:rsidR="00C43969" w:rsidRPr="005645AB" w:rsidRDefault="00C43969" w:rsidP="00C43969">
          <w:pPr>
            <w:rPr>
              <w:rFonts w:cs="Arial"/>
            </w:rPr>
          </w:pPr>
        </w:p>
        <w:p w14:paraId="70160B3E" w14:textId="77777777" w:rsidR="00C43969" w:rsidRPr="005645AB" w:rsidRDefault="00C43969" w:rsidP="00C43969">
          <w:pPr>
            <w:rPr>
              <w:rFonts w:cs="Arial"/>
            </w:rPr>
          </w:pPr>
        </w:p>
        <w:p w14:paraId="18BA3F8A" w14:textId="77777777" w:rsidR="00C43969" w:rsidRPr="005645AB" w:rsidRDefault="00C43969" w:rsidP="00C43969">
          <w:pPr>
            <w:tabs>
              <w:tab w:val="left" w:pos="7200"/>
            </w:tabs>
            <w:rPr>
              <w:rFonts w:cs="Arial"/>
            </w:rPr>
          </w:pPr>
          <w:r w:rsidRPr="005645AB">
            <w:rPr>
              <w:rFonts w:cs="Arial"/>
            </w:rPr>
            <w:tab/>
          </w:r>
        </w:p>
        <w:p w14:paraId="3C2447E8" w14:textId="77777777" w:rsidR="009644FE" w:rsidRPr="005645AB" w:rsidRDefault="00000000">
          <w:pPr>
            <w:spacing w:before="0" w:after="0" w:line="240" w:lineRule="auto"/>
            <w:jc w:val="left"/>
            <w:rPr>
              <w:rFonts w:cs="Arial"/>
            </w:rPr>
          </w:pPr>
        </w:p>
      </w:sdtContent>
    </w:sdt>
    <w:bookmarkStart w:id="0" w:name="_Toc214025664" w:displacedByCustomXml="next"/>
    <w:sdt>
      <w:sdtPr>
        <w:rPr>
          <w:rFonts w:cs="Times New Roman"/>
          <w:b w:val="0"/>
          <w:bCs w:val="0"/>
          <w:kern w:val="0"/>
          <w:sz w:val="20"/>
          <w:szCs w:val="20"/>
        </w:rPr>
        <w:id w:val="731351974"/>
        <w:docPartObj>
          <w:docPartGallery w:val="Table of Contents"/>
          <w:docPartUnique/>
        </w:docPartObj>
      </w:sdtPr>
      <w:sdtContent>
        <w:p w14:paraId="56E760A7" w14:textId="77777777" w:rsidR="00DC2BB2" w:rsidRPr="005645AB" w:rsidRDefault="005645AB" w:rsidP="00DC2BB2">
          <w:pPr>
            <w:pStyle w:val="berschrift1"/>
            <w:numPr>
              <w:ilvl w:val="0"/>
              <w:numId w:val="0"/>
            </w:numPr>
            <w:ind w:left="794" w:hanging="794"/>
          </w:pPr>
          <w:r w:rsidRPr="005645AB">
            <w:t>Inhaltsverzeichnis</w:t>
          </w:r>
          <w:bookmarkEnd w:id="0"/>
        </w:p>
        <w:p w14:paraId="25D7A161" w14:textId="5E20E11A" w:rsidR="008C2FC8" w:rsidRDefault="009644FE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645AB">
            <w:fldChar w:fldCharType="begin"/>
          </w:r>
          <w:r w:rsidRPr="005645AB">
            <w:instrText xml:space="preserve"> TOC \o "1-3" \h \z \u </w:instrText>
          </w:r>
          <w:r w:rsidRPr="005645AB">
            <w:fldChar w:fldCharType="separate"/>
          </w:r>
          <w:hyperlink w:anchor="_Toc214025664" w:history="1">
            <w:r w:rsidR="008C2FC8" w:rsidRPr="00F9188F">
              <w:rPr>
                <w:rStyle w:val="Hyperlink"/>
                <w:noProof/>
              </w:rPr>
              <w:t>Inhaltsverzeichnis</w:t>
            </w:r>
            <w:r w:rsidR="008C2FC8">
              <w:rPr>
                <w:noProof/>
                <w:webHidden/>
              </w:rPr>
              <w:tab/>
            </w:r>
            <w:r w:rsidR="008C2FC8">
              <w:rPr>
                <w:noProof/>
                <w:webHidden/>
              </w:rPr>
              <w:fldChar w:fldCharType="begin"/>
            </w:r>
            <w:r w:rsidR="008C2FC8">
              <w:rPr>
                <w:noProof/>
                <w:webHidden/>
              </w:rPr>
              <w:instrText xml:space="preserve"> PAGEREF _Toc214025664 \h </w:instrText>
            </w:r>
            <w:r w:rsidR="008C2FC8">
              <w:rPr>
                <w:noProof/>
                <w:webHidden/>
              </w:rPr>
            </w:r>
            <w:r w:rsidR="008C2FC8">
              <w:rPr>
                <w:noProof/>
                <w:webHidden/>
              </w:rPr>
              <w:fldChar w:fldCharType="separate"/>
            </w:r>
            <w:r w:rsidR="008C2FC8">
              <w:rPr>
                <w:noProof/>
                <w:webHidden/>
              </w:rPr>
              <w:t>1</w:t>
            </w:r>
            <w:r w:rsidR="008C2FC8">
              <w:rPr>
                <w:noProof/>
                <w:webHidden/>
              </w:rPr>
              <w:fldChar w:fldCharType="end"/>
            </w:r>
          </w:hyperlink>
        </w:p>
        <w:p w14:paraId="5C56BE82" w14:textId="7C99A9FA" w:rsidR="008C2FC8" w:rsidRDefault="008C2FC8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025665" w:history="1">
            <w:r w:rsidRPr="00F9188F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188F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6AE1" w14:textId="56F369E0" w:rsidR="008C2FC8" w:rsidRDefault="008C2FC8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025666" w:history="1">
            <w:r w:rsidRPr="00F9188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188F">
              <w:rPr>
                <w:rStyle w:val="Hyperlink"/>
                <w:noProof/>
              </w:rPr>
              <w:t>Lösung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F190" w14:textId="301A3848" w:rsidR="008C2FC8" w:rsidRDefault="008C2FC8">
          <w:pPr>
            <w:pStyle w:val="Verzeichnis2"/>
            <w:tabs>
              <w:tab w:val="left" w:pos="13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25667" w:history="1">
            <w:r w:rsidRPr="00F9188F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188F">
              <w:rPr>
                <w:rStyle w:val="Hyperlink"/>
                <w:noProof/>
              </w:rPr>
              <w:t>Zusammenfassung der Lösung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6A90" w14:textId="5DDEE126" w:rsidR="009644FE" w:rsidRPr="005645AB" w:rsidRDefault="009644FE">
          <w:r w:rsidRPr="005645AB">
            <w:rPr>
              <w:b/>
              <w:bCs/>
            </w:rPr>
            <w:fldChar w:fldCharType="end"/>
          </w:r>
        </w:p>
      </w:sdtContent>
    </w:sdt>
    <w:p w14:paraId="257DDD6C" w14:textId="77777777" w:rsidR="009644FE" w:rsidRPr="005645AB" w:rsidRDefault="009644FE" w:rsidP="00075DD3">
      <w:pPr>
        <w:rPr>
          <w:rFonts w:cs="Arial"/>
        </w:rPr>
      </w:pPr>
    </w:p>
    <w:p w14:paraId="68A43A2B" w14:textId="77777777" w:rsidR="009644FE" w:rsidRDefault="00311EE3" w:rsidP="009644FE">
      <w:pPr>
        <w:pStyle w:val="berschrift1"/>
      </w:pPr>
      <w:bookmarkStart w:id="1" w:name="_Toc82693803"/>
      <w:bookmarkStart w:id="2" w:name="_Toc214025665"/>
      <w:r>
        <w:lastRenderedPageBreak/>
        <w:t>Auf</w:t>
      </w:r>
      <w:bookmarkEnd w:id="1"/>
      <w:r>
        <w:t>gabenstellung</w:t>
      </w:r>
      <w:bookmarkEnd w:id="2"/>
    </w:p>
    <w:p w14:paraId="41F6B440" w14:textId="77777777" w:rsidR="002E1CCE" w:rsidRPr="002E1CCE" w:rsidRDefault="002E1CCE" w:rsidP="002E1CCE">
      <w:r w:rsidRPr="002E1CCE">
        <w:rPr>
          <w:b/>
          <w:bCs/>
        </w:rPr>
        <w:t>Ziel:</w:t>
      </w:r>
      <w:r w:rsidRPr="002E1CCE">
        <w:t xml:space="preserve"> Abstrakte Schnittstelle, Spezialisierungen, Polymorphie über gemeinsame Methoden.</w:t>
      </w:r>
    </w:p>
    <w:p w14:paraId="306DDE9B" w14:textId="20A72339" w:rsidR="002E1CCE" w:rsidRPr="002E1CCE" w:rsidRDefault="002E1CCE" w:rsidP="002E1CCE">
      <w:r w:rsidRPr="002E1CCE">
        <w:rPr>
          <w:b/>
          <w:bCs/>
        </w:rPr>
        <w:t>Aufgabenstellung:</w:t>
      </w:r>
    </w:p>
    <w:p w14:paraId="0201B49B" w14:textId="5DA41CAE" w:rsidR="002E1CCE" w:rsidRPr="002E1CCE" w:rsidRDefault="002E1CCE" w:rsidP="000D78FD">
      <w:pPr>
        <w:pStyle w:val="Listenabsatz"/>
        <w:numPr>
          <w:ilvl w:val="0"/>
          <w:numId w:val="18"/>
        </w:numPr>
      </w:pPr>
      <w:r w:rsidRPr="002E1CCE">
        <w:t xml:space="preserve">Entwickle eine kleine Bibliothek für </w:t>
      </w:r>
      <w:proofErr w:type="gramStart"/>
      <w:r w:rsidR="00C5421B">
        <w:rPr>
          <w:b/>
        </w:rPr>
        <w:t>2 dimensionalen</w:t>
      </w:r>
      <w:proofErr w:type="gramEnd"/>
      <w:r w:rsidR="00C5421B">
        <w:rPr>
          <w:b/>
        </w:rPr>
        <w:t xml:space="preserve"> </w:t>
      </w:r>
      <w:r w:rsidRPr="000D78FD">
        <w:rPr>
          <w:b/>
          <w:bCs/>
        </w:rPr>
        <w:t>geometrische Formen</w:t>
      </w:r>
      <w:r w:rsidRPr="002E1CCE">
        <w:t>.</w:t>
      </w:r>
    </w:p>
    <w:p w14:paraId="167A5F0D" w14:textId="77777777" w:rsidR="002E1CCE" w:rsidRPr="002E1CCE" w:rsidRDefault="002E1CCE" w:rsidP="000D78FD">
      <w:pPr>
        <w:pStyle w:val="Listenabsatz"/>
        <w:numPr>
          <w:ilvl w:val="0"/>
          <w:numId w:val="18"/>
        </w:numPr>
      </w:pPr>
      <w:r w:rsidRPr="002E1CCE">
        <w:t xml:space="preserve">Definiere eine </w:t>
      </w:r>
      <w:r w:rsidRPr="000D78FD">
        <w:rPr>
          <w:b/>
          <w:bCs/>
        </w:rPr>
        <w:t>abstrakte Spezifikation</w:t>
      </w:r>
      <w:r w:rsidRPr="002E1CCE">
        <w:t xml:space="preserve"> (Interface oder abstrakte Basisklasse) mit den Operationen: </w:t>
      </w:r>
    </w:p>
    <w:p w14:paraId="6F9D26CD" w14:textId="77777777" w:rsidR="002E1CCE" w:rsidRPr="002E1CCE" w:rsidRDefault="002E1CCE" w:rsidP="000D78FD">
      <w:pPr>
        <w:pStyle w:val="Listenabsatz"/>
        <w:numPr>
          <w:ilvl w:val="1"/>
          <w:numId w:val="18"/>
        </w:numPr>
      </w:pPr>
      <w:r w:rsidRPr="000D78FD">
        <w:rPr>
          <w:b/>
          <w:bCs/>
        </w:rPr>
        <w:t>Fläche</w:t>
      </w:r>
      <w:r w:rsidRPr="002E1CCE">
        <w:t xml:space="preserve"> berechnen,</w:t>
      </w:r>
    </w:p>
    <w:p w14:paraId="7AE67656" w14:textId="77777777" w:rsidR="002E1CCE" w:rsidRPr="002E1CCE" w:rsidRDefault="002E1CCE" w:rsidP="000D78FD">
      <w:pPr>
        <w:pStyle w:val="Listenabsatz"/>
        <w:numPr>
          <w:ilvl w:val="1"/>
          <w:numId w:val="18"/>
        </w:numPr>
      </w:pPr>
      <w:r w:rsidRPr="000D78FD">
        <w:rPr>
          <w:b/>
          <w:bCs/>
        </w:rPr>
        <w:t>Umfang</w:t>
      </w:r>
      <w:r w:rsidRPr="002E1CCE">
        <w:t xml:space="preserve"> berechnen,</w:t>
      </w:r>
    </w:p>
    <w:p w14:paraId="7656C8C9" w14:textId="6C8D7862" w:rsidR="002E1CCE" w:rsidRPr="002E1CCE" w:rsidRDefault="002E1CCE" w:rsidP="000D78FD">
      <w:pPr>
        <w:pStyle w:val="Listenabsatz"/>
        <w:numPr>
          <w:ilvl w:val="1"/>
          <w:numId w:val="18"/>
        </w:numPr>
      </w:pPr>
      <w:r w:rsidRPr="000D78FD">
        <w:rPr>
          <w:b/>
          <w:bCs/>
        </w:rPr>
        <w:t>Textdarstellung</w:t>
      </w:r>
      <w:r w:rsidRPr="002E1CCE">
        <w:t>.</w:t>
      </w:r>
    </w:p>
    <w:p w14:paraId="7A61B77C" w14:textId="33343329" w:rsidR="002E1CCE" w:rsidRPr="002E1CCE" w:rsidRDefault="002E1CCE" w:rsidP="000D78FD">
      <w:pPr>
        <w:pStyle w:val="Listenabsatz"/>
        <w:numPr>
          <w:ilvl w:val="0"/>
          <w:numId w:val="18"/>
        </w:numPr>
      </w:pPr>
      <w:r w:rsidRPr="002E1CCE">
        <w:t xml:space="preserve">Implementiere mindestens </w:t>
      </w:r>
      <w:r w:rsidR="000744C3">
        <w:rPr>
          <w:b/>
          <w:bCs/>
        </w:rPr>
        <w:t>drei</w:t>
      </w:r>
      <w:r w:rsidRPr="000D78FD">
        <w:rPr>
          <w:b/>
          <w:bCs/>
        </w:rPr>
        <w:t xml:space="preserve"> verschiedene konkrete Formen</w:t>
      </w:r>
      <w:r w:rsidRPr="002E1CCE">
        <w:t xml:space="preserve"> (z. B. Rechteck, Kreis oder andere).</w:t>
      </w:r>
    </w:p>
    <w:p w14:paraId="11C9029E" w14:textId="77777777" w:rsidR="002E1CCE" w:rsidRPr="002E1CCE" w:rsidRDefault="002E1CCE" w:rsidP="000D78FD">
      <w:pPr>
        <w:pStyle w:val="Listenabsatz"/>
        <w:numPr>
          <w:ilvl w:val="0"/>
          <w:numId w:val="18"/>
        </w:numPr>
      </w:pPr>
      <w:r w:rsidRPr="002E1CCE">
        <w:t xml:space="preserve">Schreibe eine Funktion/Komponente, die für eine </w:t>
      </w:r>
      <w:r w:rsidRPr="000D78FD">
        <w:rPr>
          <w:b/>
          <w:bCs/>
        </w:rPr>
        <w:t>Liste von Formen</w:t>
      </w:r>
      <w:r w:rsidRPr="002E1CCE">
        <w:t xml:space="preserve"> die </w:t>
      </w:r>
      <w:r w:rsidRPr="000D78FD">
        <w:rPr>
          <w:b/>
          <w:bCs/>
        </w:rPr>
        <w:t>Gesamtfläche</w:t>
      </w:r>
      <w:r w:rsidRPr="002E1CCE">
        <w:t xml:space="preserve"> berechnet, ohne die konkreten Typen zu kennen (</w:t>
      </w:r>
      <w:r w:rsidRPr="000D78FD">
        <w:rPr>
          <w:b/>
          <w:bCs/>
        </w:rPr>
        <w:t>Polymorphie</w:t>
      </w:r>
      <w:r w:rsidRPr="002E1CCE">
        <w:t>).</w:t>
      </w:r>
    </w:p>
    <w:p w14:paraId="67761088" w14:textId="77777777" w:rsidR="002E1CCE" w:rsidRPr="002E1CCE" w:rsidRDefault="002E1CCE" w:rsidP="000D78FD">
      <w:pPr>
        <w:pStyle w:val="Listenabsatz"/>
        <w:numPr>
          <w:ilvl w:val="0"/>
          <w:numId w:val="18"/>
        </w:numPr>
      </w:pPr>
      <w:r w:rsidRPr="002E1CCE">
        <w:t xml:space="preserve">Füge </w:t>
      </w:r>
      <w:r w:rsidRPr="000D78FD">
        <w:rPr>
          <w:b/>
          <w:bCs/>
        </w:rPr>
        <w:t>Validierung</w:t>
      </w:r>
      <w:r w:rsidRPr="002E1CCE">
        <w:t xml:space="preserve"> der Eingaben hinzu (z. B. keine negativen Längen).</w:t>
      </w:r>
    </w:p>
    <w:p w14:paraId="376526E5" w14:textId="1C625814" w:rsidR="002E1CCE" w:rsidRPr="002E1CCE" w:rsidRDefault="002E1CCE" w:rsidP="002E1CCE">
      <w:r w:rsidRPr="002E1CCE">
        <w:rPr>
          <w:b/>
          <w:bCs/>
        </w:rPr>
        <w:t>Hinweise:</w:t>
      </w:r>
    </w:p>
    <w:p w14:paraId="3E91F1D6" w14:textId="77777777" w:rsidR="002E1CCE" w:rsidRPr="002E1CCE" w:rsidRDefault="002E1CCE" w:rsidP="000744C3">
      <w:pPr>
        <w:pStyle w:val="Listenabsatz"/>
        <w:numPr>
          <w:ilvl w:val="0"/>
          <w:numId w:val="19"/>
        </w:numPr>
      </w:pPr>
      <w:r w:rsidRPr="002E1CCE">
        <w:t xml:space="preserve">Wie stellst du die </w:t>
      </w:r>
      <w:r w:rsidRPr="000744C3">
        <w:rPr>
          <w:b/>
          <w:bCs/>
        </w:rPr>
        <w:t>gemeinsame Schnittstelle</w:t>
      </w:r>
      <w:r w:rsidRPr="002E1CCE">
        <w:t xml:space="preserve"> bereit (Interface vs. abstrakte Klasse)?</w:t>
      </w:r>
    </w:p>
    <w:p w14:paraId="7FF785FD" w14:textId="77777777" w:rsidR="002E1CCE" w:rsidRPr="002E1CCE" w:rsidRDefault="002E1CCE" w:rsidP="000744C3">
      <w:pPr>
        <w:pStyle w:val="Listenabsatz"/>
        <w:numPr>
          <w:ilvl w:val="0"/>
          <w:numId w:val="19"/>
        </w:numPr>
      </w:pPr>
      <w:r w:rsidRPr="002E1CCE">
        <w:t xml:space="preserve">Welche </w:t>
      </w:r>
      <w:r w:rsidRPr="000744C3">
        <w:rPr>
          <w:b/>
          <w:bCs/>
        </w:rPr>
        <w:t>Daten</w:t>
      </w:r>
      <w:r w:rsidRPr="002E1CCE">
        <w:t xml:space="preserve"> braucht jede Form?</w:t>
      </w:r>
    </w:p>
    <w:p w14:paraId="55DC46A7" w14:textId="77777777" w:rsidR="002E1CCE" w:rsidRPr="002E1CCE" w:rsidRDefault="002E1CCE" w:rsidP="000744C3">
      <w:pPr>
        <w:pStyle w:val="Listenabsatz"/>
        <w:numPr>
          <w:ilvl w:val="0"/>
          <w:numId w:val="19"/>
        </w:numPr>
      </w:pPr>
      <w:r w:rsidRPr="002E1CCE">
        <w:t xml:space="preserve">Wie validierst du </w:t>
      </w:r>
      <w:proofErr w:type="spellStart"/>
      <w:r w:rsidRPr="000744C3">
        <w:rPr>
          <w:b/>
          <w:bCs/>
        </w:rPr>
        <w:t>Konstruktorparameter</w:t>
      </w:r>
      <w:proofErr w:type="spellEnd"/>
      <w:r w:rsidRPr="002E1CCE">
        <w:t>?</w:t>
      </w:r>
    </w:p>
    <w:p w14:paraId="7E8F455D" w14:textId="77777777" w:rsidR="002E1CCE" w:rsidRPr="002E1CCE" w:rsidRDefault="002E1CCE" w:rsidP="000744C3">
      <w:pPr>
        <w:pStyle w:val="Listenabsatz"/>
        <w:numPr>
          <w:ilvl w:val="0"/>
          <w:numId w:val="19"/>
        </w:numPr>
      </w:pPr>
      <w:r w:rsidRPr="002E1CCE">
        <w:t xml:space="preserve">Wie nutzt du Polymorphie, damit Aggregationsfunktionen </w:t>
      </w:r>
      <w:r w:rsidRPr="000744C3">
        <w:rPr>
          <w:b/>
          <w:bCs/>
        </w:rPr>
        <w:t>unabhängig</w:t>
      </w:r>
      <w:r w:rsidRPr="002E1CCE">
        <w:t xml:space="preserve"> von konkreten Formtypen sind?</w:t>
      </w:r>
    </w:p>
    <w:p w14:paraId="00E011AD" w14:textId="77777777" w:rsidR="00311EE3" w:rsidRDefault="00311EE3" w:rsidP="00311EE3"/>
    <w:p w14:paraId="2F12BD71" w14:textId="77777777" w:rsidR="00311EE3" w:rsidRPr="00311EE3" w:rsidRDefault="00311EE3" w:rsidP="00311EE3">
      <w:pPr>
        <w:rPr>
          <w:color w:val="EE0000"/>
        </w:rPr>
      </w:pPr>
      <w:r>
        <w:rPr>
          <w:color w:val="EE0000"/>
        </w:rPr>
        <w:t>Dokumentieren Sie alle Lösungspunkte, die unter Punkt 2 gefordert sind.</w:t>
      </w:r>
    </w:p>
    <w:p w14:paraId="7CFA563D" w14:textId="77777777" w:rsidR="009644FE" w:rsidRPr="005645AB" w:rsidRDefault="00311EE3" w:rsidP="009644FE">
      <w:pPr>
        <w:pStyle w:val="berschrift1"/>
      </w:pPr>
      <w:bookmarkStart w:id="3" w:name="_Toc214025666"/>
      <w:r>
        <w:lastRenderedPageBreak/>
        <w:t>Lösung</w:t>
      </w:r>
      <w:bookmarkEnd w:id="3"/>
    </w:p>
    <w:p w14:paraId="2ACB64B9" w14:textId="77777777" w:rsidR="009644FE" w:rsidRDefault="00311EE3" w:rsidP="008C07FB">
      <w:pPr>
        <w:pStyle w:val="berschrift2"/>
      </w:pPr>
      <w:bookmarkStart w:id="4" w:name="_Toc214025667"/>
      <w:r>
        <w:t>Zusammenfassung der Lösung</w:t>
      </w:r>
      <w:bookmarkEnd w:id="4"/>
    </w:p>
    <w:p w14:paraId="57E3E77F" w14:textId="77777777" w:rsidR="00311EE3" w:rsidRPr="00311EE3" w:rsidRDefault="00311EE3" w:rsidP="00311EE3">
      <w:r>
        <w:t>[Kurzer Überblick über die Lösung]</w:t>
      </w:r>
    </w:p>
    <w:p w14:paraId="5D34C841" w14:textId="77777777" w:rsidR="002E1043" w:rsidRPr="005645AB" w:rsidRDefault="002E1043" w:rsidP="002E1043">
      <w:pPr>
        <w:tabs>
          <w:tab w:val="left" w:pos="6490"/>
        </w:tabs>
      </w:pPr>
    </w:p>
    <w:sectPr w:rsidR="002E1043" w:rsidRPr="005645AB" w:rsidSect="009644F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652" w:right="1418" w:bottom="1616" w:left="1418" w:header="709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43509" w14:textId="77777777" w:rsidR="003B6C97" w:rsidRDefault="003B6C97">
      <w:r>
        <w:separator/>
      </w:r>
    </w:p>
  </w:endnote>
  <w:endnote w:type="continuationSeparator" w:id="0">
    <w:p w14:paraId="79582BEC" w14:textId="77777777" w:rsidR="003B6C97" w:rsidRDefault="003B6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6FF0" w14:textId="77777777" w:rsidR="00DC12F1" w:rsidRDefault="00DC12F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US"/>
      </w:rPr>
      <w:id w:val="579956046"/>
      <w:docPartObj>
        <w:docPartGallery w:val="Page Numbers (Bottom of Page)"/>
        <w:docPartUnique/>
      </w:docPartObj>
    </w:sdtPr>
    <w:sdtContent>
      <w:p w14:paraId="3B7C7196" w14:textId="77777777" w:rsidR="00075DD3" w:rsidRPr="006533C5" w:rsidRDefault="00075DD3">
        <w:pPr>
          <w:pStyle w:val="Fuzeile"/>
          <w:jc w:val="center"/>
          <w:rPr>
            <w:noProof/>
            <w:lang w:val="en-US"/>
          </w:rPr>
        </w:pPr>
      </w:p>
      <w:tbl>
        <w:tblPr>
          <w:tblW w:w="9282" w:type="dxa"/>
          <w:tblLook w:val="01E0" w:firstRow="1" w:lastRow="1" w:firstColumn="1" w:lastColumn="1" w:noHBand="0" w:noVBand="0"/>
        </w:tblPr>
        <w:tblGrid>
          <w:gridCol w:w="9282"/>
        </w:tblGrid>
        <w:tr w:rsidR="00261FC1" w:rsidRPr="00AC4FF1" w14:paraId="45FE779A" w14:textId="77777777" w:rsidTr="007F6145">
          <w:trPr>
            <w:trHeight w:hRule="exact" w:val="914"/>
          </w:trPr>
          <w:tc>
            <w:tcPr>
              <w:tcW w:w="9282" w:type="dxa"/>
              <w:tcBorders>
                <w:top w:val="dashed" w:sz="4" w:space="0" w:color="auto"/>
              </w:tcBorders>
              <w:vAlign w:val="center"/>
            </w:tcPr>
            <w:p w14:paraId="301E5E69" w14:textId="77777777" w:rsidR="00261FC1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bCs/>
                  <w:spacing w:val="-4"/>
                  <w:sz w:val="12"/>
                  <w:szCs w:val="12"/>
                </w:rPr>
              </w:pPr>
            </w:p>
            <w:p w14:paraId="1818B099" w14:textId="77777777" w:rsidR="003B1AE8" w:rsidRPr="0069185E" w:rsidRDefault="003B1AE8" w:rsidP="003B1AE8">
              <w:pPr>
                <w:spacing w:before="0" w:after="0" w:line="240" w:lineRule="auto"/>
                <w:jc w:val="center"/>
                <w:rPr>
                  <w:rFonts w:cs="Arial"/>
                  <w:sz w:val="12"/>
                  <w:szCs w:val="12"/>
                  <w:lang w:val="en-US" w:eastAsia="de-AT"/>
                </w:rPr>
              </w:pPr>
              <w:r>
                <w:rPr>
                  <w:rFonts w:cs="Arial"/>
                  <w:b/>
                  <w:spacing w:val="-4"/>
                  <w:sz w:val="12"/>
                  <w:szCs w:val="12"/>
                </w:rPr>
                <w:fldChar w:fldCharType="begin"/>
              </w:r>
              <w:r w:rsidRPr="0069185E">
                <w:rPr>
                  <w:rFonts w:cs="Arial"/>
                  <w:b/>
                  <w:spacing w:val="-4"/>
                  <w:sz w:val="12"/>
                  <w:szCs w:val="12"/>
                  <w:lang w:val="en-US"/>
                </w:rPr>
                <w:instrText xml:space="preserve"> DOCPROPERTY  Company  \* MERGEFORMAT </w:instrText>
              </w:r>
              <w:r>
                <w:rPr>
                  <w:rFonts w:cs="Arial"/>
                  <w:b/>
                  <w:spacing w:val="-4"/>
                  <w:sz w:val="12"/>
                  <w:szCs w:val="12"/>
                </w:rPr>
                <w:fldChar w:fldCharType="end"/>
              </w:r>
              <w:r w:rsidRPr="0069185E">
                <w:rPr>
                  <w:rFonts w:cs="Arial"/>
                  <w:spacing w:val="-4"/>
                  <w:sz w:val="12"/>
                  <w:szCs w:val="12"/>
                  <w:lang w:val="en-US"/>
                </w:rPr>
                <w:t xml:space="preserve"> </w:t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>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KNAPP_StreetName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KNAPP_Zip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KNAPP_City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pacing w:val="-4"/>
                  <w:sz w:val="12"/>
                  <w:szCs w:val="12"/>
                  <w:lang w:val="en-US"/>
                </w:rPr>
                <w:t xml:space="preserve"> </w:t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>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pacing w:val="-4"/>
                  <w:sz w:val="12"/>
                  <w:szCs w:val="12"/>
                </w:rPr>
                <w:fldChar w:fldCharType="begin"/>
              </w:r>
              <w:r w:rsidRPr="0069185E">
                <w:rPr>
                  <w:rFonts w:cs="Arial"/>
                  <w:spacing w:val="-4"/>
                  <w:sz w:val="12"/>
                  <w:szCs w:val="12"/>
                  <w:lang w:val="en-US"/>
                </w:rPr>
                <w:instrText xml:space="preserve"> DOCPROPERTY  KNAPP_Country  \* MERGEFORMAT </w:instrText>
              </w:r>
              <w:r>
                <w:rPr>
                  <w:rFonts w:cs="Arial"/>
                  <w:spacing w:val="-4"/>
                  <w:sz w:val="12"/>
                  <w:szCs w:val="12"/>
                </w:rPr>
                <w:fldChar w:fldCharType="end"/>
              </w:r>
              <w:r w:rsidRPr="0069185E">
                <w:rPr>
                  <w:rFonts w:cs="Arial"/>
                  <w:spacing w:val="-4"/>
                  <w:sz w:val="12"/>
                  <w:szCs w:val="12"/>
                  <w:lang w:val="en-US"/>
                </w:rPr>
                <w:t xml:space="preserve"> </w:t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>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KNAPP_Phone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KNAPP_Mail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VAT Identification Number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KNAPP_TaxVAT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Tax Number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KNAPP_TaxNumber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KNAPP_BankName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KNAPP_IBAN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pacing w:val="-4"/>
                  <w:sz w:val="12"/>
                  <w:szCs w:val="12"/>
                  <w:lang w:val="en-US"/>
                </w:rPr>
                <w:t xml:space="preserve"> </w:t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>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KNAPP_BIC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KNAPP_PlaceOfJurisdiction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t xml:space="preserve"> •</w:t>
              </w:r>
              <w:r w:rsidRPr="0069185E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69185E">
                <w:rPr>
                  <w:rFonts w:cs="Arial"/>
                  <w:sz w:val="12"/>
                  <w:szCs w:val="12"/>
                  <w:lang w:val="en-US" w:eastAsia="de-AT"/>
                </w:rPr>
                <w:instrText xml:space="preserve"> DOCPROPERTY  KNAPP_CorporateRegistrationNumber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</w:p>
            <w:p w14:paraId="063B97E1" w14:textId="77777777" w:rsidR="00261FC1" w:rsidRPr="0069185E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2"/>
                  <w:szCs w:val="12"/>
                  <w:lang w:val="en-US" w:eastAsia="de-AT"/>
                </w:rPr>
              </w:pPr>
            </w:p>
            <w:tbl>
              <w:tblPr>
                <w:tblStyle w:val="Tabellenraster"/>
                <w:tblW w:w="0" w:type="auto"/>
                <w:tblLook w:val="04A0" w:firstRow="1" w:lastRow="0" w:firstColumn="1" w:lastColumn="0" w:noHBand="0" w:noVBand="1"/>
              </w:tblPr>
              <w:tblGrid>
                <w:gridCol w:w="3018"/>
                <w:gridCol w:w="3019"/>
                <w:gridCol w:w="3019"/>
              </w:tblGrid>
              <w:tr w:rsidR="00261FC1" w:rsidRPr="00BC5CA4" w14:paraId="1ADF539A" w14:textId="77777777" w:rsidTr="007F6145">
                <w:tc>
                  <w:tcPr>
                    <w:tcW w:w="30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373E525A" w14:textId="77777777" w:rsidR="00261FC1" w:rsidRPr="0069185E" w:rsidRDefault="00261FC1" w:rsidP="00261FC1">
                    <w:pPr>
                      <w:spacing w:before="0" w:after="0" w:line="240" w:lineRule="auto"/>
                      <w:jc w:val="left"/>
                      <w:rPr>
                        <w:rFonts w:cs="Arial"/>
                        <w:sz w:val="16"/>
                        <w:szCs w:val="16"/>
                        <w:lang w:val="en-US"/>
                      </w:rPr>
                    </w:pPr>
                  </w:p>
                </w:tc>
                <w:tc>
                  <w:tcPr>
                    <w:tcW w:w="301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CEA28B3" w14:textId="77777777" w:rsidR="00261FC1" w:rsidRPr="00BC5CA4" w:rsidRDefault="00261FC1" w:rsidP="00261FC1">
                    <w:pPr>
                      <w:spacing w:before="0" w:after="0" w:line="240" w:lineRule="auto"/>
                      <w:jc w:val="center"/>
                      <w:rPr>
                        <w:rFonts w:cs="Arial"/>
                        <w:sz w:val="16"/>
                        <w:szCs w:val="16"/>
                      </w:rPr>
                    </w:pP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instrText xml:space="preserve"> DOCPROPERTY  KNAPP_Security_Level  \* MERGEFORMAT </w:instrText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2B5DA6">
                      <w:rPr>
                        <w:rFonts w:cs="Arial"/>
                        <w:sz w:val="16"/>
                        <w:szCs w:val="16"/>
                        <w:lang w:val="en-US"/>
                      </w:rPr>
                      <w:t>confidential</w:t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c>
                <w:tc>
                  <w:tcPr>
                    <w:tcW w:w="301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E284B58" w14:textId="77777777" w:rsidR="00261FC1" w:rsidRPr="00BC5CA4" w:rsidRDefault="00261FC1" w:rsidP="00261FC1">
                    <w:pPr>
                      <w:spacing w:before="0" w:after="0" w:line="240" w:lineRule="auto"/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begin"/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instrText>PAGE   \* MERGEFORMAT</w:instrText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separate"/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t>1</w:t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end"/>
                    </w:r>
                  </w:p>
                </w:tc>
              </w:tr>
            </w:tbl>
            <w:p w14:paraId="0496EC54" w14:textId="77777777" w:rsidR="00261FC1" w:rsidRPr="00BC5CA4" w:rsidRDefault="00261FC1" w:rsidP="00261FC1">
              <w:pPr>
                <w:spacing w:before="0" w:after="0" w:line="240" w:lineRule="auto"/>
                <w:rPr>
                  <w:rFonts w:cs="Arial"/>
                  <w:sz w:val="16"/>
                  <w:szCs w:val="16"/>
                </w:rPr>
              </w:pPr>
            </w:p>
            <w:p w14:paraId="2CF4FA87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4D3BE6BB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E0F7E09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362DA8B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266AD9D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381F0C78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1A2E266C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7784CB02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3C6CFA65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3BCED978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979B633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1D4F81B2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E2F41DD" w14:textId="77777777" w:rsidR="00261FC1" w:rsidRPr="00AC4FF1" w:rsidRDefault="00261FC1" w:rsidP="00261FC1">
              <w:pPr>
                <w:spacing w:before="0" w:after="0" w:line="240" w:lineRule="auto"/>
                <w:jc w:val="center"/>
                <w:rPr>
                  <w:rFonts w:cs="Arial"/>
                </w:rPr>
              </w:pPr>
            </w:p>
          </w:tc>
        </w:tr>
      </w:tbl>
      <w:p w14:paraId="4E3F3140" w14:textId="77777777" w:rsidR="00C24F30" w:rsidRPr="00261FC1" w:rsidRDefault="00075DD3" w:rsidP="00261FC1">
        <w:pPr>
          <w:pStyle w:val="Fuzeile"/>
          <w:tabs>
            <w:tab w:val="left" w:pos="4075"/>
          </w:tabs>
          <w:rPr>
            <w:rFonts w:cs="Arial"/>
            <w:bCs/>
            <w:color w:val="4B4B4D" w:themeColor="accent1"/>
            <w:spacing w:val="-4"/>
            <w:sz w:val="12"/>
            <w:szCs w:val="12"/>
            <w:lang w:val="en-US"/>
          </w:rPr>
        </w:pPr>
        <w:r w:rsidRPr="006533C5">
          <w:rPr>
            <w:lang w:val="en-US"/>
          </w:rPr>
          <w:tab/>
        </w:r>
        <w:r w:rsidRPr="006533C5">
          <w:rPr>
            <w:lang w:val="en-US"/>
          </w:rPr>
          <w:tab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10866D5" w14:paraId="7D6C3167" w14:textId="77777777" w:rsidTr="110866D5">
      <w:tc>
        <w:tcPr>
          <w:tcW w:w="3020" w:type="dxa"/>
        </w:tcPr>
        <w:p w14:paraId="2DEC8A91" w14:textId="77777777" w:rsidR="110866D5" w:rsidRDefault="110866D5" w:rsidP="110866D5">
          <w:pPr>
            <w:ind w:left="-115"/>
            <w:jc w:val="left"/>
          </w:pPr>
        </w:p>
      </w:tc>
      <w:tc>
        <w:tcPr>
          <w:tcW w:w="3020" w:type="dxa"/>
        </w:tcPr>
        <w:p w14:paraId="668CBB62" w14:textId="77777777" w:rsidR="110866D5" w:rsidRDefault="110866D5" w:rsidP="110866D5">
          <w:pPr>
            <w:jc w:val="center"/>
          </w:pPr>
        </w:p>
      </w:tc>
      <w:tc>
        <w:tcPr>
          <w:tcW w:w="3020" w:type="dxa"/>
        </w:tcPr>
        <w:p w14:paraId="3FFD8F38" w14:textId="77777777" w:rsidR="110866D5" w:rsidRDefault="110866D5" w:rsidP="110866D5">
          <w:pPr>
            <w:ind w:right="-115"/>
            <w:jc w:val="right"/>
          </w:pPr>
        </w:p>
      </w:tc>
    </w:tr>
  </w:tbl>
  <w:p w14:paraId="3AB0495C" w14:textId="77777777" w:rsidR="110866D5" w:rsidRDefault="110866D5" w:rsidP="110866D5">
    <w:pPr>
      <w:pStyle w:val="Fuzeile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8FAB" w14:textId="77777777" w:rsidR="003B6C97" w:rsidRDefault="003B6C97">
      <w:r>
        <w:separator/>
      </w:r>
    </w:p>
  </w:footnote>
  <w:footnote w:type="continuationSeparator" w:id="0">
    <w:p w14:paraId="7393D12C" w14:textId="77777777" w:rsidR="003B6C97" w:rsidRDefault="003B6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2FD0" w14:textId="77777777" w:rsidR="00DC12F1" w:rsidRDefault="00DC12F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F4D7" w14:textId="77777777" w:rsidR="00C24F30" w:rsidRPr="0057691C" w:rsidRDefault="00514A3A" w:rsidP="00514A3A">
    <w:pPr>
      <w:pStyle w:val="Kopfzeile"/>
      <w:ind w:firstLine="0"/>
      <w:jc w:val="right"/>
    </w:pPr>
    <w:r>
      <w:rPr>
        <w:noProof/>
      </w:rPr>
      <w:drawing>
        <wp:inline distT="0" distB="0" distL="0" distR="0" wp14:anchorId="34FB4F11" wp14:editId="28151A71">
          <wp:extent cx="1242060" cy="395974"/>
          <wp:effectExtent l="0" t="0" r="0" b="4445"/>
          <wp:docPr id="6" name="Bil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ld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395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B555" w14:textId="77777777" w:rsidR="00C24F30" w:rsidRDefault="000F4078" w:rsidP="000F4078">
    <w:pPr>
      <w:pStyle w:val="Kopfzeile"/>
      <w:jc w:val="right"/>
      <w:rPr>
        <w:sz w:val="4"/>
      </w:rPr>
    </w:pPr>
    <w:r>
      <w:rPr>
        <w:noProof/>
      </w:rPr>
      <w:drawing>
        <wp:inline distT="0" distB="0" distL="0" distR="0" wp14:anchorId="4CA41DAB" wp14:editId="4F1300F0">
          <wp:extent cx="1242060" cy="395974"/>
          <wp:effectExtent l="0" t="0" r="0" b="4445"/>
          <wp:docPr id="1" name="Bil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395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AAA122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FF50455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ED2A8A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A20364"/>
    <w:multiLevelType w:val="multilevel"/>
    <w:tmpl w:val="7F6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5E0"/>
    <w:multiLevelType w:val="hybridMultilevel"/>
    <w:tmpl w:val="17405A44"/>
    <w:lvl w:ilvl="0" w:tplc="B226E42A">
      <w:start w:val="1"/>
      <w:numFmt w:val="decimal"/>
      <w:pStyle w:val="KAufzaehlungNummerKlammer"/>
      <w:lvlText w:val="(%1)"/>
      <w:lvlJc w:val="left"/>
      <w:pPr>
        <w:tabs>
          <w:tab w:val="num" w:pos="2098"/>
        </w:tabs>
        <w:ind w:left="2098" w:hanging="397"/>
      </w:pPr>
      <w:rPr>
        <w:rFonts w:hint="default"/>
      </w:rPr>
    </w:lvl>
    <w:lvl w:ilvl="1" w:tplc="DE423E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4C272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AA27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FA2C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B2BF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C63E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7E94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3C68B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336D00"/>
    <w:multiLevelType w:val="hybridMultilevel"/>
    <w:tmpl w:val="D4C2AE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03AB5"/>
    <w:multiLevelType w:val="multilevel"/>
    <w:tmpl w:val="E90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20E8"/>
    <w:multiLevelType w:val="hybridMultilevel"/>
    <w:tmpl w:val="60AE6868"/>
    <w:lvl w:ilvl="0" w:tplc="3B9090BC">
      <w:start w:val="1"/>
      <w:numFmt w:val="decimal"/>
      <w:pStyle w:val="KAufzaehlungNummer1E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92E965A">
      <w:start w:val="1"/>
      <w:numFmt w:val="lowerLetter"/>
      <w:lvlText w:val="%2."/>
      <w:lvlJc w:val="left"/>
      <w:pPr>
        <w:tabs>
          <w:tab w:val="num" w:pos="2495"/>
        </w:tabs>
        <w:ind w:left="2495" w:hanging="397"/>
      </w:pPr>
      <w:rPr>
        <w:rFonts w:hint="default"/>
      </w:rPr>
    </w:lvl>
    <w:lvl w:ilvl="2" w:tplc="8966799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42E25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D062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82D2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F6BE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896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38AD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C6482D"/>
    <w:multiLevelType w:val="hybridMultilevel"/>
    <w:tmpl w:val="089A615E"/>
    <w:lvl w:ilvl="0" w:tplc="706429E6">
      <w:start w:val="1"/>
      <w:numFmt w:val="bullet"/>
      <w:pStyle w:val="KAufzaehlungZeichen1E"/>
      <w:lvlText w:val=""/>
      <w:lvlJc w:val="left"/>
      <w:pPr>
        <w:tabs>
          <w:tab w:val="num" w:pos="2098"/>
        </w:tabs>
        <w:ind w:left="2098" w:hanging="397"/>
      </w:pPr>
      <w:rPr>
        <w:rFonts w:ascii="Symbol" w:hAnsi="Symbol" w:hint="default"/>
      </w:rPr>
    </w:lvl>
    <w:lvl w:ilvl="1" w:tplc="A51A52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064C2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122F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AEE4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67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326F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4CF2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B672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073EA"/>
    <w:multiLevelType w:val="hybridMultilevel"/>
    <w:tmpl w:val="6994B4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23C8A"/>
    <w:multiLevelType w:val="multilevel"/>
    <w:tmpl w:val="6F1CF8B8"/>
    <w:lvl w:ilvl="0">
      <w:start w:val="1"/>
      <w:numFmt w:val="decimal"/>
      <w:pStyle w:val="berschrift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EF74D2A"/>
    <w:multiLevelType w:val="hybridMultilevel"/>
    <w:tmpl w:val="2EAE25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832D8"/>
    <w:multiLevelType w:val="multilevel"/>
    <w:tmpl w:val="72A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40588"/>
    <w:multiLevelType w:val="hybridMultilevel"/>
    <w:tmpl w:val="839EEDA4"/>
    <w:lvl w:ilvl="0" w:tplc="55FC1C94">
      <w:start w:val="1"/>
      <w:numFmt w:val="bullet"/>
      <w:pStyle w:val="KAufzaehlungZeichen2E"/>
      <w:lvlText w:val=""/>
      <w:lvlJc w:val="left"/>
      <w:pPr>
        <w:tabs>
          <w:tab w:val="num" w:pos="2495"/>
        </w:tabs>
        <w:ind w:left="2495" w:hanging="397"/>
      </w:pPr>
      <w:rPr>
        <w:rFonts w:ascii="Symbol" w:hAnsi="Symbol" w:hint="default"/>
      </w:rPr>
    </w:lvl>
    <w:lvl w:ilvl="1" w:tplc="9E325C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338B3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92CC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1098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35E98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48C2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8D0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E54BE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192A60"/>
    <w:multiLevelType w:val="hybridMultilevel"/>
    <w:tmpl w:val="344A77EC"/>
    <w:lvl w:ilvl="0" w:tplc="1A7660BA">
      <w:start w:val="1"/>
      <w:numFmt w:val="decimal"/>
      <w:pStyle w:val="Nummerierung"/>
      <w:lvlText w:val="%1)"/>
      <w:lvlJc w:val="left"/>
      <w:pPr>
        <w:tabs>
          <w:tab w:val="num" w:pos="644"/>
        </w:tabs>
        <w:ind w:left="64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EA14CBA"/>
    <w:multiLevelType w:val="hybridMultilevel"/>
    <w:tmpl w:val="67A0FC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B0C3A"/>
    <w:multiLevelType w:val="multilevel"/>
    <w:tmpl w:val="7D5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A5276"/>
    <w:multiLevelType w:val="hybridMultilevel"/>
    <w:tmpl w:val="F4806F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8F63AB"/>
    <w:multiLevelType w:val="hybridMultilevel"/>
    <w:tmpl w:val="273A3512"/>
    <w:lvl w:ilvl="0" w:tplc="F224DE0C">
      <w:start w:val="1"/>
      <w:numFmt w:val="ordinal"/>
      <w:lvlText w:val="%1"/>
      <w:lvlJc w:val="left"/>
      <w:pPr>
        <w:tabs>
          <w:tab w:val="num" w:pos="2098"/>
        </w:tabs>
        <w:ind w:left="2098" w:hanging="397"/>
      </w:pPr>
      <w:rPr>
        <w:rFonts w:hint="default"/>
      </w:rPr>
    </w:lvl>
    <w:lvl w:ilvl="1" w:tplc="FE8AC220">
      <w:start w:val="1"/>
      <w:numFmt w:val="lowerLetter"/>
      <w:pStyle w:val="KAufzaehlungNummer2E"/>
      <w:lvlText w:val="%2."/>
      <w:lvlJc w:val="left"/>
      <w:pPr>
        <w:tabs>
          <w:tab w:val="num" w:pos="2495"/>
        </w:tabs>
        <w:ind w:left="2495" w:hanging="397"/>
      </w:pPr>
      <w:rPr>
        <w:rFonts w:hint="default"/>
      </w:rPr>
    </w:lvl>
    <w:lvl w:ilvl="2" w:tplc="D63C53CC" w:tentative="1">
      <w:start w:val="1"/>
      <w:numFmt w:val="lowerRoman"/>
      <w:lvlText w:val="%3."/>
      <w:lvlJc w:val="right"/>
      <w:pPr>
        <w:tabs>
          <w:tab w:val="num" w:pos="3861"/>
        </w:tabs>
        <w:ind w:left="3861" w:hanging="180"/>
      </w:pPr>
    </w:lvl>
    <w:lvl w:ilvl="3" w:tplc="291EBF78" w:tentative="1">
      <w:start w:val="1"/>
      <w:numFmt w:val="decimal"/>
      <w:lvlText w:val="%4."/>
      <w:lvlJc w:val="left"/>
      <w:pPr>
        <w:tabs>
          <w:tab w:val="num" w:pos="4581"/>
        </w:tabs>
        <w:ind w:left="4581" w:hanging="360"/>
      </w:pPr>
    </w:lvl>
    <w:lvl w:ilvl="4" w:tplc="F02ED560" w:tentative="1">
      <w:start w:val="1"/>
      <w:numFmt w:val="lowerLetter"/>
      <w:lvlText w:val="%5."/>
      <w:lvlJc w:val="left"/>
      <w:pPr>
        <w:tabs>
          <w:tab w:val="num" w:pos="5301"/>
        </w:tabs>
        <w:ind w:left="5301" w:hanging="360"/>
      </w:pPr>
    </w:lvl>
    <w:lvl w:ilvl="5" w:tplc="60D2D512" w:tentative="1">
      <w:start w:val="1"/>
      <w:numFmt w:val="lowerRoman"/>
      <w:lvlText w:val="%6."/>
      <w:lvlJc w:val="right"/>
      <w:pPr>
        <w:tabs>
          <w:tab w:val="num" w:pos="6021"/>
        </w:tabs>
        <w:ind w:left="6021" w:hanging="180"/>
      </w:pPr>
    </w:lvl>
    <w:lvl w:ilvl="6" w:tplc="97ECDA04" w:tentative="1">
      <w:start w:val="1"/>
      <w:numFmt w:val="decimal"/>
      <w:lvlText w:val="%7."/>
      <w:lvlJc w:val="left"/>
      <w:pPr>
        <w:tabs>
          <w:tab w:val="num" w:pos="6741"/>
        </w:tabs>
        <w:ind w:left="6741" w:hanging="360"/>
      </w:pPr>
    </w:lvl>
    <w:lvl w:ilvl="7" w:tplc="72FED734" w:tentative="1">
      <w:start w:val="1"/>
      <w:numFmt w:val="lowerLetter"/>
      <w:lvlText w:val="%8."/>
      <w:lvlJc w:val="left"/>
      <w:pPr>
        <w:tabs>
          <w:tab w:val="num" w:pos="7461"/>
        </w:tabs>
        <w:ind w:left="7461" w:hanging="360"/>
      </w:pPr>
    </w:lvl>
    <w:lvl w:ilvl="8" w:tplc="A52058DA" w:tentative="1">
      <w:start w:val="1"/>
      <w:numFmt w:val="lowerRoman"/>
      <w:lvlText w:val="%9."/>
      <w:lvlJc w:val="right"/>
      <w:pPr>
        <w:tabs>
          <w:tab w:val="num" w:pos="8181"/>
        </w:tabs>
        <w:ind w:left="8181" w:hanging="180"/>
      </w:pPr>
    </w:lvl>
  </w:abstractNum>
  <w:num w:numId="1" w16cid:durableId="673150851">
    <w:abstractNumId w:val="8"/>
  </w:num>
  <w:num w:numId="2" w16cid:durableId="1630083954">
    <w:abstractNumId w:val="18"/>
  </w:num>
  <w:num w:numId="3" w16cid:durableId="1448154748">
    <w:abstractNumId w:val="2"/>
  </w:num>
  <w:num w:numId="4" w16cid:durableId="740563628">
    <w:abstractNumId w:val="1"/>
  </w:num>
  <w:num w:numId="5" w16cid:durableId="1432505528">
    <w:abstractNumId w:val="0"/>
  </w:num>
  <w:num w:numId="6" w16cid:durableId="1456019435">
    <w:abstractNumId w:val="13"/>
  </w:num>
  <w:num w:numId="7" w16cid:durableId="1697927893">
    <w:abstractNumId w:val="7"/>
  </w:num>
  <w:num w:numId="8" w16cid:durableId="1389962467">
    <w:abstractNumId w:val="4"/>
  </w:num>
  <w:num w:numId="9" w16cid:durableId="1333072292">
    <w:abstractNumId w:val="14"/>
  </w:num>
  <w:num w:numId="10" w16cid:durableId="1068839944">
    <w:abstractNumId w:val="10"/>
  </w:num>
  <w:num w:numId="11" w16cid:durableId="1311904391">
    <w:abstractNumId w:val="12"/>
  </w:num>
  <w:num w:numId="12" w16cid:durableId="1068962794">
    <w:abstractNumId w:val="3"/>
  </w:num>
  <w:num w:numId="13" w16cid:durableId="2122677441">
    <w:abstractNumId w:val="11"/>
  </w:num>
  <w:num w:numId="14" w16cid:durableId="237905016">
    <w:abstractNumId w:val="17"/>
  </w:num>
  <w:num w:numId="15" w16cid:durableId="540897262">
    <w:abstractNumId w:val="15"/>
  </w:num>
  <w:num w:numId="16" w16cid:durableId="593906331">
    <w:abstractNumId w:val="6"/>
  </w:num>
  <w:num w:numId="17" w16cid:durableId="437485081">
    <w:abstractNumId w:val="16"/>
  </w:num>
  <w:num w:numId="18" w16cid:durableId="879324905">
    <w:abstractNumId w:val="9"/>
  </w:num>
  <w:num w:numId="19" w16cid:durableId="1194464864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A6"/>
    <w:rsid w:val="00005E76"/>
    <w:rsid w:val="0004278D"/>
    <w:rsid w:val="0004391B"/>
    <w:rsid w:val="000448FA"/>
    <w:rsid w:val="000535BD"/>
    <w:rsid w:val="000744C3"/>
    <w:rsid w:val="00075DD3"/>
    <w:rsid w:val="00083D43"/>
    <w:rsid w:val="00084916"/>
    <w:rsid w:val="00087E4B"/>
    <w:rsid w:val="0009054D"/>
    <w:rsid w:val="000919F6"/>
    <w:rsid w:val="000C7387"/>
    <w:rsid w:val="000D0B2F"/>
    <w:rsid w:val="000D78FD"/>
    <w:rsid w:val="000F4078"/>
    <w:rsid w:val="000F53D4"/>
    <w:rsid w:val="001005D8"/>
    <w:rsid w:val="00100A3A"/>
    <w:rsid w:val="0012529B"/>
    <w:rsid w:val="001962B9"/>
    <w:rsid w:val="001A1823"/>
    <w:rsid w:val="001B5C2A"/>
    <w:rsid w:val="001D7B3B"/>
    <w:rsid w:val="001E06EC"/>
    <w:rsid w:val="001E7D7E"/>
    <w:rsid w:val="00226109"/>
    <w:rsid w:val="00255FBD"/>
    <w:rsid w:val="00261FC1"/>
    <w:rsid w:val="00285A9C"/>
    <w:rsid w:val="002B5DA6"/>
    <w:rsid w:val="002E1043"/>
    <w:rsid w:val="002E1CCE"/>
    <w:rsid w:val="00311EE3"/>
    <w:rsid w:val="00344817"/>
    <w:rsid w:val="00355EBB"/>
    <w:rsid w:val="003676D9"/>
    <w:rsid w:val="00376E32"/>
    <w:rsid w:val="003860CF"/>
    <w:rsid w:val="003876E5"/>
    <w:rsid w:val="003931D7"/>
    <w:rsid w:val="003A56C6"/>
    <w:rsid w:val="003B1AE8"/>
    <w:rsid w:val="003B6C97"/>
    <w:rsid w:val="003C5AC5"/>
    <w:rsid w:val="003E4980"/>
    <w:rsid w:val="003E62FA"/>
    <w:rsid w:val="004020D4"/>
    <w:rsid w:val="00402182"/>
    <w:rsid w:val="00406D0B"/>
    <w:rsid w:val="00406E84"/>
    <w:rsid w:val="00434794"/>
    <w:rsid w:val="00447926"/>
    <w:rsid w:val="004723BD"/>
    <w:rsid w:val="00473AD6"/>
    <w:rsid w:val="0048055A"/>
    <w:rsid w:val="004A6A2B"/>
    <w:rsid w:val="004C50FF"/>
    <w:rsid w:val="004C747D"/>
    <w:rsid w:val="004D1841"/>
    <w:rsid w:val="004F0D8D"/>
    <w:rsid w:val="00512647"/>
    <w:rsid w:val="0051391D"/>
    <w:rsid w:val="00514A3A"/>
    <w:rsid w:val="0052377B"/>
    <w:rsid w:val="00526F7C"/>
    <w:rsid w:val="005309C1"/>
    <w:rsid w:val="00543626"/>
    <w:rsid w:val="00545396"/>
    <w:rsid w:val="00554298"/>
    <w:rsid w:val="00563801"/>
    <w:rsid w:val="005645AB"/>
    <w:rsid w:val="00573D7C"/>
    <w:rsid w:val="0057691C"/>
    <w:rsid w:val="00590494"/>
    <w:rsid w:val="0059591F"/>
    <w:rsid w:val="005A3340"/>
    <w:rsid w:val="005C2576"/>
    <w:rsid w:val="005C4DE8"/>
    <w:rsid w:val="005D3829"/>
    <w:rsid w:val="005E7EE9"/>
    <w:rsid w:val="00605D9C"/>
    <w:rsid w:val="006533C5"/>
    <w:rsid w:val="006753E9"/>
    <w:rsid w:val="0069185E"/>
    <w:rsid w:val="00693326"/>
    <w:rsid w:val="006B4938"/>
    <w:rsid w:val="006D3D74"/>
    <w:rsid w:val="006F2DB9"/>
    <w:rsid w:val="0070017E"/>
    <w:rsid w:val="00754C94"/>
    <w:rsid w:val="00762F29"/>
    <w:rsid w:val="00774A7B"/>
    <w:rsid w:val="0079305E"/>
    <w:rsid w:val="007D3C5E"/>
    <w:rsid w:val="00816805"/>
    <w:rsid w:val="00826B7E"/>
    <w:rsid w:val="00842E25"/>
    <w:rsid w:val="008876AF"/>
    <w:rsid w:val="008C2041"/>
    <w:rsid w:val="008C2FC8"/>
    <w:rsid w:val="008C58CE"/>
    <w:rsid w:val="00924FCF"/>
    <w:rsid w:val="009512ED"/>
    <w:rsid w:val="0095598F"/>
    <w:rsid w:val="009563C0"/>
    <w:rsid w:val="009644FE"/>
    <w:rsid w:val="009653A5"/>
    <w:rsid w:val="00975095"/>
    <w:rsid w:val="00975431"/>
    <w:rsid w:val="00975E13"/>
    <w:rsid w:val="00985A73"/>
    <w:rsid w:val="009949AA"/>
    <w:rsid w:val="00995F87"/>
    <w:rsid w:val="009964EB"/>
    <w:rsid w:val="009E4335"/>
    <w:rsid w:val="009E5FE6"/>
    <w:rsid w:val="00A26C52"/>
    <w:rsid w:val="00A65426"/>
    <w:rsid w:val="00A720E9"/>
    <w:rsid w:val="00AA7FAA"/>
    <w:rsid w:val="00AC343A"/>
    <w:rsid w:val="00AE472F"/>
    <w:rsid w:val="00B472F2"/>
    <w:rsid w:val="00B53246"/>
    <w:rsid w:val="00B57D2E"/>
    <w:rsid w:val="00B6746E"/>
    <w:rsid w:val="00B846DE"/>
    <w:rsid w:val="00BA2BDC"/>
    <w:rsid w:val="00BA3CCA"/>
    <w:rsid w:val="00C24F30"/>
    <w:rsid w:val="00C43969"/>
    <w:rsid w:val="00C44D8A"/>
    <w:rsid w:val="00C5421B"/>
    <w:rsid w:val="00C6168E"/>
    <w:rsid w:val="00C7613F"/>
    <w:rsid w:val="00C848C9"/>
    <w:rsid w:val="00CA3297"/>
    <w:rsid w:val="00CD1873"/>
    <w:rsid w:val="00CE1597"/>
    <w:rsid w:val="00D07A4B"/>
    <w:rsid w:val="00D31344"/>
    <w:rsid w:val="00D36DD6"/>
    <w:rsid w:val="00D47866"/>
    <w:rsid w:val="00D54F99"/>
    <w:rsid w:val="00D64B55"/>
    <w:rsid w:val="00D84CF0"/>
    <w:rsid w:val="00DB08E4"/>
    <w:rsid w:val="00DC12F1"/>
    <w:rsid w:val="00DC2BB2"/>
    <w:rsid w:val="00DC6B0B"/>
    <w:rsid w:val="00DD41A2"/>
    <w:rsid w:val="00E01BF2"/>
    <w:rsid w:val="00E6768E"/>
    <w:rsid w:val="00E802C9"/>
    <w:rsid w:val="00E82D82"/>
    <w:rsid w:val="00EA303F"/>
    <w:rsid w:val="00EB6BEC"/>
    <w:rsid w:val="00ED7807"/>
    <w:rsid w:val="00F000FB"/>
    <w:rsid w:val="00F12511"/>
    <w:rsid w:val="00F56262"/>
    <w:rsid w:val="00F6033B"/>
    <w:rsid w:val="00F6627D"/>
    <w:rsid w:val="00F8410B"/>
    <w:rsid w:val="00FA7AEE"/>
    <w:rsid w:val="00FC0FA2"/>
    <w:rsid w:val="019A5079"/>
    <w:rsid w:val="1108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0F25D3"/>
  <w15:chartTrackingRefBased/>
  <w15:docId w15:val="{E63ACFCC-D601-4632-A984-47737756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90494"/>
    <w:pPr>
      <w:spacing w:before="120" w:after="120" w:line="300" w:lineRule="atLeast"/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rsid w:val="00590494"/>
    <w:pPr>
      <w:keepNext/>
      <w:pageBreakBefore/>
      <w:numPr>
        <w:numId w:val="10"/>
      </w:numPr>
      <w:spacing w:before="0" w:after="240" w:line="240" w:lineRule="auto"/>
      <w:jc w:val="left"/>
      <w:outlineLvl w:val="0"/>
    </w:pPr>
    <w:rPr>
      <w:rFonts w:cs="Arial"/>
      <w:b/>
      <w:bCs/>
      <w:kern w:val="32"/>
      <w:sz w:val="28"/>
      <w:szCs w:val="28"/>
    </w:rPr>
  </w:style>
  <w:style w:type="paragraph" w:styleId="berschrift2">
    <w:name w:val="heading 2"/>
    <w:basedOn w:val="berschrift1"/>
    <w:next w:val="Standard"/>
    <w:qFormat/>
    <w:rsid w:val="00590494"/>
    <w:pPr>
      <w:pageBreakBefore w:val="0"/>
      <w:numPr>
        <w:ilvl w:val="1"/>
      </w:numPr>
      <w:spacing w:before="360"/>
      <w:outlineLvl w:val="1"/>
    </w:pPr>
    <w:rPr>
      <w:bCs w:val="0"/>
      <w:iCs/>
      <w:sz w:val="24"/>
    </w:rPr>
  </w:style>
  <w:style w:type="paragraph" w:styleId="berschrift3">
    <w:name w:val="heading 3"/>
    <w:basedOn w:val="berschrift2"/>
    <w:next w:val="Standard"/>
    <w:qFormat/>
    <w:rsid w:val="00590494"/>
    <w:pPr>
      <w:numPr>
        <w:ilvl w:val="2"/>
      </w:numPr>
      <w:outlineLvl w:val="2"/>
    </w:pPr>
    <w:rPr>
      <w:bCs/>
      <w:sz w:val="22"/>
      <w:szCs w:val="26"/>
    </w:rPr>
  </w:style>
  <w:style w:type="paragraph" w:styleId="berschrift4">
    <w:name w:val="heading 4"/>
    <w:basedOn w:val="berschrift3"/>
    <w:next w:val="Standard"/>
    <w:qFormat/>
    <w:rsid w:val="00590494"/>
    <w:pPr>
      <w:numPr>
        <w:ilvl w:val="3"/>
      </w:numPr>
      <w:outlineLvl w:val="3"/>
    </w:pPr>
    <w:rPr>
      <w:bCs w:val="0"/>
      <w:szCs w:val="28"/>
    </w:rPr>
  </w:style>
  <w:style w:type="paragraph" w:styleId="berschrift5">
    <w:name w:val="heading 5"/>
    <w:basedOn w:val="Standard"/>
    <w:next w:val="Standard"/>
    <w:qFormat/>
    <w:rsid w:val="00590494"/>
    <w:pPr>
      <w:numPr>
        <w:ilvl w:val="4"/>
        <w:numId w:val="10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qFormat/>
    <w:rsid w:val="00590494"/>
    <w:pPr>
      <w:numPr>
        <w:ilvl w:val="5"/>
        <w:numId w:val="10"/>
      </w:numPr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qFormat/>
    <w:rsid w:val="00590494"/>
    <w:pPr>
      <w:numPr>
        <w:ilvl w:val="6"/>
        <w:numId w:val="10"/>
      </w:numPr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qFormat/>
    <w:rsid w:val="00590494"/>
    <w:pPr>
      <w:numPr>
        <w:ilvl w:val="7"/>
        <w:numId w:val="10"/>
      </w:numPr>
      <w:spacing w:before="240" w:after="60"/>
      <w:outlineLvl w:val="7"/>
    </w:pPr>
    <w:rPr>
      <w:b/>
      <w:iCs/>
      <w:szCs w:val="24"/>
    </w:rPr>
  </w:style>
  <w:style w:type="paragraph" w:styleId="berschrift9">
    <w:name w:val="heading 9"/>
    <w:basedOn w:val="Standard"/>
    <w:next w:val="Standard"/>
    <w:qFormat/>
    <w:rsid w:val="00590494"/>
    <w:pPr>
      <w:numPr>
        <w:ilvl w:val="8"/>
        <w:numId w:val="10"/>
      </w:numPr>
      <w:spacing w:before="240" w:after="60"/>
      <w:outlineLvl w:val="8"/>
    </w:pPr>
    <w:rPr>
      <w:rFonts w:cs="Arial"/>
      <w:b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Kopfzeile_Seite_1"/>
    <w:basedOn w:val="Standard"/>
    <w:next w:val="Standard"/>
    <w:pPr>
      <w:tabs>
        <w:tab w:val="center" w:pos="4536"/>
        <w:tab w:val="right" w:pos="9072"/>
      </w:tabs>
      <w:spacing w:before="0" w:after="0" w:line="240" w:lineRule="auto"/>
      <w:ind w:firstLine="113"/>
      <w:jc w:val="left"/>
    </w:pPr>
    <w:rPr>
      <w:spacing w:val="54"/>
      <w:sz w:val="18"/>
      <w:szCs w:val="18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  <w:spacing w:before="0" w:after="0" w:line="240" w:lineRule="auto"/>
      <w:jc w:val="left"/>
    </w:pPr>
    <w:rPr>
      <w:sz w:val="16"/>
    </w:rPr>
  </w:style>
  <w:style w:type="paragraph" w:customStyle="1" w:styleId="KDokumenten-Titel">
    <w:name w:val="K_Dokumenten-Titel"/>
    <w:basedOn w:val="Standard"/>
    <w:next w:val="KDokumenten-Untertitel"/>
    <w:pPr>
      <w:spacing w:before="1440" w:after="360" w:line="240" w:lineRule="auto"/>
      <w:jc w:val="center"/>
    </w:pPr>
    <w:rPr>
      <w:sz w:val="40"/>
      <w:szCs w:val="18"/>
    </w:rPr>
  </w:style>
  <w:style w:type="paragraph" w:customStyle="1" w:styleId="KDokumenten-Untertitel">
    <w:name w:val="K_Dokumenten-Untertitel"/>
    <w:basedOn w:val="KDokumenten-Titel"/>
    <w:next w:val="Standard"/>
    <w:pPr>
      <w:spacing w:beforeLines="60" w:before="144" w:afterLines="60" w:after="144"/>
    </w:pPr>
    <w:rPr>
      <w:b/>
      <w:sz w:val="32"/>
      <w:szCs w:val="32"/>
    </w:rPr>
  </w:style>
  <w:style w:type="paragraph" w:customStyle="1" w:styleId="KopfzeileSeite2">
    <w:name w:val="Kopfzeile_Seite_2"/>
    <w:basedOn w:val="Kopfzeile"/>
    <w:next w:val="Standard"/>
    <w:semiHidden/>
    <w:pPr>
      <w:spacing w:before="120" w:after="60"/>
      <w:ind w:right="227" w:firstLine="0"/>
      <w:jc w:val="right"/>
    </w:pPr>
    <w:rPr>
      <w:spacing w:val="0"/>
    </w:rPr>
  </w:style>
  <w:style w:type="character" w:styleId="Seitenzahl">
    <w:name w:val="page number"/>
    <w:basedOn w:val="Absatz-Standardschriftart"/>
  </w:style>
  <w:style w:type="paragraph" w:customStyle="1" w:styleId="KAufzaehlungNummer1E">
    <w:name w:val="K_Aufzaehlung_Nummer_1E"/>
    <w:basedOn w:val="Standard"/>
    <w:pPr>
      <w:numPr>
        <w:numId w:val="7"/>
      </w:numPr>
      <w:spacing w:before="0" w:after="0"/>
      <w:ind w:left="2098" w:hanging="397"/>
      <w:jc w:val="left"/>
    </w:pPr>
  </w:style>
  <w:style w:type="paragraph" w:customStyle="1" w:styleId="Tabellentext">
    <w:name w:val="Tabellentext"/>
    <w:basedOn w:val="Standard"/>
    <w:next w:val="Standard"/>
    <w:semiHidden/>
    <w:pPr>
      <w:spacing w:before="60" w:line="300" w:lineRule="exact"/>
      <w:jc w:val="left"/>
    </w:pPr>
    <w:rPr>
      <w:sz w:val="18"/>
      <w:szCs w:val="18"/>
    </w:rPr>
  </w:style>
  <w:style w:type="paragraph" w:customStyle="1" w:styleId="KberschriftoNum">
    <w:name w:val="K_Überschrift_oNum"/>
    <w:basedOn w:val="berschrift1"/>
    <w:next w:val="Standard"/>
    <w:pPr>
      <w:numPr>
        <w:numId w:val="0"/>
      </w:numPr>
    </w:pPr>
  </w:style>
  <w:style w:type="paragraph" w:styleId="Verzeichnis1">
    <w:name w:val="toc 1"/>
    <w:basedOn w:val="Standard"/>
    <w:next w:val="Standard"/>
    <w:uiPriority w:val="39"/>
    <w:pPr>
      <w:tabs>
        <w:tab w:val="left" w:pos="567"/>
        <w:tab w:val="right" w:pos="8505"/>
      </w:tabs>
      <w:spacing w:after="60" w:line="240" w:lineRule="auto"/>
      <w:ind w:left="567" w:right="567" w:hanging="567"/>
      <w:jc w:val="left"/>
    </w:pPr>
    <w:rPr>
      <w:b/>
    </w:rPr>
  </w:style>
  <w:style w:type="paragraph" w:styleId="Verzeichnis2">
    <w:name w:val="toc 2"/>
    <w:basedOn w:val="Standard"/>
    <w:next w:val="Standard"/>
    <w:uiPriority w:val="39"/>
    <w:pPr>
      <w:tabs>
        <w:tab w:val="left" w:pos="794"/>
        <w:tab w:val="right" w:pos="8505"/>
      </w:tabs>
      <w:spacing w:before="60" w:after="60" w:line="240" w:lineRule="auto"/>
      <w:ind w:left="1361" w:right="567" w:hanging="794"/>
      <w:jc w:val="left"/>
    </w:pPr>
  </w:style>
  <w:style w:type="paragraph" w:styleId="Verzeichnis3">
    <w:name w:val="toc 3"/>
    <w:basedOn w:val="Standard"/>
    <w:next w:val="Standard"/>
    <w:uiPriority w:val="39"/>
    <w:pPr>
      <w:tabs>
        <w:tab w:val="left" w:pos="1361"/>
        <w:tab w:val="right" w:pos="8505"/>
      </w:tabs>
      <w:spacing w:before="60" w:after="60" w:line="240" w:lineRule="auto"/>
      <w:ind w:left="2155" w:right="567" w:hanging="794"/>
      <w:jc w:val="left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Endnotentext">
    <w:name w:val="endnote text"/>
    <w:basedOn w:val="Standard"/>
    <w:semiHidden/>
  </w:style>
  <w:style w:type="character" w:styleId="Endnotenzeichen">
    <w:name w:val="endnote reference"/>
    <w:semiHidden/>
    <w:rPr>
      <w:vertAlign w:val="superscript"/>
    </w:rPr>
  </w:style>
  <w:style w:type="paragraph" w:customStyle="1" w:styleId="Kberschrift4oNum">
    <w:name w:val="K_Überschrift 4_oNum"/>
    <w:basedOn w:val="berschrift4"/>
    <w:next w:val="Standard"/>
    <w:pPr>
      <w:numPr>
        <w:ilvl w:val="0"/>
        <w:numId w:val="0"/>
      </w:numPr>
      <w:spacing w:after="0"/>
    </w:pPr>
  </w:style>
  <w:style w:type="paragraph" w:customStyle="1" w:styleId="Tabellentextberschrift">
    <w:name w:val="Tabellentext_Überschrift"/>
    <w:basedOn w:val="Standard"/>
    <w:next w:val="Tabellentext"/>
    <w:semiHidden/>
    <w:pPr>
      <w:framePr w:hSpace="142" w:wrap="around" w:vAnchor="text" w:hAnchor="text" w:x="1" w:y="1"/>
      <w:spacing w:line="300" w:lineRule="exact"/>
      <w:jc w:val="left"/>
    </w:pPr>
    <w:rPr>
      <w:b/>
      <w:sz w:val="18"/>
      <w:szCs w:val="18"/>
    </w:rPr>
  </w:style>
  <w:style w:type="paragraph" w:styleId="Beschriftung">
    <w:name w:val="caption"/>
    <w:qFormat/>
    <w:rsid w:val="00590494"/>
    <w:pPr>
      <w:tabs>
        <w:tab w:val="left" w:pos="1247"/>
      </w:tabs>
      <w:spacing w:before="60"/>
    </w:pPr>
    <w:rPr>
      <w:rFonts w:ascii="Arial" w:hAnsi="Arial"/>
      <w:bCs/>
      <w:sz w:val="18"/>
    </w:rPr>
  </w:style>
  <w:style w:type="paragraph" w:styleId="Abbildungsverzeichnis">
    <w:name w:val="table of figures"/>
    <w:basedOn w:val="Standard"/>
    <w:next w:val="Standard"/>
    <w:semiHidden/>
    <w:pPr>
      <w:tabs>
        <w:tab w:val="right" w:pos="8505"/>
      </w:tabs>
      <w:spacing w:before="0" w:after="60" w:line="240" w:lineRule="auto"/>
      <w:ind w:left="1418" w:right="567" w:hanging="1418"/>
      <w:jc w:val="left"/>
    </w:pPr>
  </w:style>
  <w:style w:type="character" w:customStyle="1" w:styleId="StandardFett">
    <w:name w:val="Standard Fett"/>
    <w:semiHidden/>
    <w:rPr>
      <w:b/>
      <w:bCs/>
    </w:rPr>
  </w:style>
  <w:style w:type="paragraph" w:customStyle="1" w:styleId="KTabelleTextfett">
    <w:name w:val="K_Tabelle_Text_fett"/>
    <w:pPr>
      <w:spacing w:before="60" w:after="60"/>
      <w:ind w:left="57"/>
    </w:pPr>
    <w:rPr>
      <w:rFonts w:ascii="Arial" w:hAnsi="Arial" w:cs="Arial"/>
      <w:bCs/>
      <w:sz w:val="18"/>
      <w:szCs w:val="24"/>
      <w:lang w:eastAsia="de-AT"/>
    </w:rPr>
  </w:style>
  <w:style w:type="paragraph" w:customStyle="1" w:styleId="KTabelleText">
    <w:name w:val="K_Tabelle_Text"/>
    <w:pPr>
      <w:spacing w:before="60" w:after="60"/>
      <w:ind w:left="57"/>
    </w:pPr>
    <w:rPr>
      <w:rFonts w:ascii="Arial" w:hAnsi="Arial"/>
      <w:bCs/>
      <w:sz w:val="18"/>
      <w:szCs w:val="18"/>
    </w:rPr>
  </w:style>
  <w:style w:type="paragraph" w:customStyle="1" w:styleId="Standardfett0">
    <w:name w:val="Standard_fett"/>
    <w:basedOn w:val="Standard"/>
    <w:next w:val="Standard"/>
    <w:semiHidden/>
    <w:rPr>
      <w:b/>
    </w:rPr>
  </w:style>
  <w:style w:type="paragraph" w:customStyle="1" w:styleId="KAufzaehlungZeichen1E">
    <w:name w:val="K_Aufzaehlung_Zeichen_1E"/>
    <w:basedOn w:val="Standard"/>
    <w:pPr>
      <w:numPr>
        <w:numId w:val="1"/>
      </w:numPr>
      <w:tabs>
        <w:tab w:val="left" w:pos="2495"/>
      </w:tabs>
      <w:spacing w:before="0" w:after="0"/>
      <w:jc w:val="left"/>
    </w:pPr>
  </w:style>
  <w:style w:type="paragraph" w:styleId="Aufzhlungszeichen">
    <w:name w:val="List Bullet"/>
    <w:basedOn w:val="Standard"/>
    <w:pPr>
      <w:numPr>
        <w:numId w:val="3"/>
      </w:numPr>
      <w:tabs>
        <w:tab w:val="clear" w:pos="360"/>
        <w:tab w:val="left" w:pos="2098"/>
      </w:tabs>
      <w:ind w:left="2098" w:hanging="397"/>
    </w:pPr>
  </w:style>
  <w:style w:type="paragraph" w:styleId="Aufzhlungszeichen2">
    <w:name w:val="List Bullet 2"/>
    <w:basedOn w:val="Standard"/>
    <w:pPr>
      <w:numPr>
        <w:numId w:val="4"/>
      </w:numPr>
      <w:tabs>
        <w:tab w:val="clear" w:pos="643"/>
        <w:tab w:val="left" w:pos="2495"/>
      </w:tabs>
      <w:ind w:left="2495" w:hanging="397"/>
    </w:pPr>
  </w:style>
  <w:style w:type="character" w:customStyle="1" w:styleId="KDokumenten-TitelZchnZchn">
    <w:name w:val="K_Dokumenten-Titel Zchn Zchn"/>
    <w:rPr>
      <w:rFonts w:ascii="Arial" w:hAnsi="Arial"/>
      <w:noProof w:val="0"/>
      <w:sz w:val="40"/>
      <w:szCs w:val="18"/>
      <w:lang w:val="de-DE" w:eastAsia="de-DE" w:bidi="ar-SA"/>
    </w:rPr>
  </w:style>
  <w:style w:type="paragraph" w:styleId="Aufzhlungszeichen3">
    <w:name w:val="List Bullet 3"/>
    <w:basedOn w:val="Standard"/>
    <w:pPr>
      <w:numPr>
        <w:numId w:val="5"/>
      </w:numPr>
      <w:tabs>
        <w:tab w:val="clear" w:pos="926"/>
        <w:tab w:val="left" w:pos="2892"/>
      </w:tabs>
      <w:ind w:left="2892" w:hanging="397"/>
      <w:jc w:val="left"/>
    </w:pPr>
  </w:style>
  <w:style w:type="paragraph" w:customStyle="1" w:styleId="KAufzaehlungZeichen2E">
    <w:name w:val="K_Aufzaehlung_Zeichen_2E"/>
    <w:basedOn w:val="Standard"/>
    <w:pPr>
      <w:numPr>
        <w:numId w:val="6"/>
      </w:numPr>
      <w:spacing w:before="0" w:after="0"/>
      <w:jc w:val="left"/>
    </w:pPr>
  </w:style>
  <w:style w:type="paragraph" w:customStyle="1" w:styleId="KAufzaehlungNummer2E">
    <w:name w:val="K_Aufzaehlung_Nummer_2E"/>
    <w:basedOn w:val="KAufzaehlungNummer1E"/>
    <w:pPr>
      <w:numPr>
        <w:ilvl w:val="1"/>
        <w:numId w:val="2"/>
      </w:numPr>
    </w:pPr>
  </w:style>
  <w:style w:type="character" w:customStyle="1" w:styleId="KDokumenten-UntertitelZchnZchn">
    <w:name w:val="K_Dokumenten-Untertitel Zchn Zchn"/>
    <w:rPr>
      <w:rFonts w:ascii="Arial" w:hAnsi="Arial"/>
      <w:b/>
      <w:noProof w:val="0"/>
      <w:sz w:val="32"/>
      <w:szCs w:val="32"/>
      <w:lang w:val="de-DE" w:eastAsia="de-DE" w:bidi="ar-SA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customStyle="1" w:styleId="KAufzaehlungNummerKlammer">
    <w:name w:val="K_Aufzaehlung_Nummer_Klammer"/>
    <w:basedOn w:val="Standard"/>
    <w:pPr>
      <w:numPr>
        <w:numId w:val="8"/>
      </w:numPr>
      <w:spacing w:before="0" w:after="0"/>
      <w:jc w:val="left"/>
    </w:pPr>
  </w:style>
  <w:style w:type="paragraph" w:customStyle="1" w:styleId="KAufzaehlungTexteingerueckt">
    <w:name w:val="K_Aufzaehlung_Text_eingerueckt"/>
    <w:basedOn w:val="KAufzaehlungZeichen1E"/>
    <w:pPr>
      <w:numPr>
        <w:numId w:val="0"/>
      </w:numPr>
      <w:tabs>
        <w:tab w:val="clear" w:pos="2495"/>
      </w:tabs>
      <w:ind w:left="2098"/>
    </w:pPr>
  </w:style>
  <w:style w:type="paragraph" w:customStyle="1" w:styleId="berschrift4oNum">
    <w:name w:val="Überschrift 4_oNum"/>
    <w:basedOn w:val="berschrift4"/>
    <w:next w:val="Standard"/>
    <w:pPr>
      <w:numPr>
        <w:ilvl w:val="0"/>
        <w:numId w:val="0"/>
      </w:numPr>
    </w:pPr>
  </w:style>
  <w:style w:type="paragraph" w:customStyle="1" w:styleId="Kopfzeile1">
    <w:name w:val="Kopfzeile1"/>
    <w:basedOn w:val="Kopfzeile"/>
    <w:next w:val="Standard"/>
    <w:rsid w:val="00F6033B"/>
    <w:pPr>
      <w:tabs>
        <w:tab w:val="clear" w:pos="4536"/>
        <w:tab w:val="clear" w:pos="9072"/>
      </w:tabs>
      <w:spacing w:before="360" w:after="240"/>
      <w:ind w:firstLine="0"/>
    </w:pPr>
    <w:rPr>
      <w:b/>
      <w:spacing w:val="0"/>
      <w:sz w:val="48"/>
      <w:szCs w:val="20"/>
    </w:rPr>
  </w:style>
  <w:style w:type="paragraph" w:customStyle="1" w:styleId="Sub-Header">
    <w:name w:val="Sub-Header"/>
    <w:basedOn w:val="Kopfzeile1"/>
    <w:next w:val="Standard"/>
    <w:rsid w:val="00F6033B"/>
    <w:pPr>
      <w:tabs>
        <w:tab w:val="left" w:pos="2835"/>
      </w:tabs>
    </w:pPr>
    <w:rPr>
      <w:bCs/>
      <w:sz w:val="36"/>
    </w:rPr>
  </w:style>
  <w:style w:type="paragraph" w:customStyle="1" w:styleId="StandardFett1">
    <w:name w:val="StandardFett"/>
    <w:basedOn w:val="Standard"/>
    <w:rsid w:val="00F6033B"/>
    <w:pPr>
      <w:spacing w:after="0" w:line="240" w:lineRule="auto"/>
      <w:jc w:val="left"/>
    </w:pPr>
    <w:rPr>
      <w:b/>
      <w:lang w:val="de-AT"/>
    </w:rPr>
  </w:style>
  <w:style w:type="paragraph" w:customStyle="1" w:styleId="Nummerierung">
    <w:name w:val="Nummerierung"/>
    <w:basedOn w:val="Standard"/>
    <w:rsid w:val="00F6033B"/>
    <w:pPr>
      <w:numPr>
        <w:numId w:val="9"/>
      </w:numPr>
      <w:tabs>
        <w:tab w:val="left" w:pos="720"/>
      </w:tabs>
      <w:spacing w:after="0" w:line="240" w:lineRule="auto"/>
      <w:ind w:left="992" w:hanging="425"/>
      <w:jc w:val="left"/>
    </w:pPr>
    <w:rPr>
      <w:snapToGrid w:val="0"/>
      <w:szCs w:val="24"/>
      <w:lang w:val="de-AT"/>
    </w:rPr>
  </w:style>
  <w:style w:type="paragraph" w:styleId="Funotentext">
    <w:name w:val="footnote text"/>
    <w:basedOn w:val="Standard"/>
    <w:semiHidden/>
    <w:rsid w:val="009563C0"/>
    <w:pPr>
      <w:spacing w:after="0" w:line="240" w:lineRule="auto"/>
      <w:jc w:val="left"/>
    </w:pPr>
    <w:rPr>
      <w:sz w:val="16"/>
      <w:lang w:val="de-AT"/>
    </w:rPr>
  </w:style>
  <w:style w:type="character" w:customStyle="1" w:styleId="FuzeileZchn">
    <w:name w:val="Fußzeile Zchn"/>
    <w:basedOn w:val="Absatz-Standardschriftart"/>
    <w:link w:val="Fuzeile"/>
    <w:uiPriority w:val="99"/>
    <w:rsid w:val="00075DD3"/>
    <w:rPr>
      <w:rFonts w:ascii="Arial" w:hAnsi="Arial"/>
      <w:sz w:val="16"/>
    </w:rPr>
  </w:style>
  <w:style w:type="table" w:styleId="Tabellenraster">
    <w:name w:val="Table Grid"/>
    <w:basedOn w:val="NormaleTabelle"/>
    <w:rsid w:val="00075D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90494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qFormat/>
    <w:rsid w:val="00590494"/>
    <w:pPr>
      <w:spacing w:before="0"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elZchn">
    <w:name w:val="Titel Zchn"/>
    <w:basedOn w:val="Absatz-Standardschriftart"/>
    <w:link w:val="Titel"/>
    <w:rsid w:val="00590494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KeinLeerraum">
    <w:name w:val="No Spacing"/>
    <w:link w:val="KeinLeerraumZchn"/>
    <w:uiPriority w:val="1"/>
    <w:qFormat/>
    <w:rsid w:val="00590494"/>
    <w:rPr>
      <w:rFonts w:asciiTheme="minorHAnsi" w:eastAsiaTheme="minorEastAsia" w:hAnsiTheme="minorHAnsi" w:cstheme="minorBidi"/>
      <w:sz w:val="22"/>
      <w:szCs w:val="22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590494"/>
    <w:rPr>
      <w:rFonts w:asciiTheme="minorHAnsi" w:eastAsiaTheme="minorEastAsia" w:hAnsiTheme="minorHAnsi" w:cstheme="minorBidi"/>
      <w:sz w:val="22"/>
      <w:szCs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90494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83839" w:themeColor="accent1" w:themeShade="BF"/>
      <w:kern w:val="0"/>
      <w:sz w:val="32"/>
      <w:szCs w:val="32"/>
    </w:rPr>
  </w:style>
  <w:style w:type="paragraph" w:customStyle="1" w:styleId="Standard1">
    <w:name w:val="Standard 1"/>
    <w:basedOn w:val="Standard"/>
    <w:rsid w:val="00DC2BB2"/>
    <w:pPr>
      <w:spacing w:before="0" w:after="0" w:line="240" w:lineRule="auto"/>
    </w:pPr>
    <w:rPr>
      <w:sz w:val="22"/>
    </w:rPr>
  </w:style>
  <w:style w:type="character" w:styleId="Kommentarzeichen">
    <w:name w:val="annotation reference"/>
    <w:basedOn w:val="Absatz-Standardschriftart"/>
    <w:rsid w:val="00DC2BB2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C2BB2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rsid w:val="00DC2BB2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DC2BB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DC2BB2"/>
    <w:rPr>
      <w:rFonts w:ascii="Arial" w:hAnsi="Arial"/>
      <w:b/>
      <w:bCs/>
    </w:rPr>
  </w:style>
  <w:style w:type="character" w:styleId="Platzhaltertext">
    <w:name w:val="Placeholder Text"/>
    <w:basedOn w:val="Absatz-Standardschriftart"/>
    <w:uiPriority w:val="99"/>
    <w:semiHidden/>
    <w:rsid w:val="00762F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plitsc\OneDrive%20-%20KNAPP%20AG\00_Toplitsch\00_Lehrlingsausbildung\03_Apprentice_APP_IT_ALL%20-%20General\Curriculum\Vorlage-Aufgabenstellu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7B5728FAD244D09A485DA4A74E4F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9BBC92-FD38-481A-94C2-1BB8125B506A}"/>
      </w:docPartPr>
      <w:docPartBody>
        <w:p w:rsidR="004C4239" w:rsidRDefault="004C4239">
          <w:pPr>
            <w:pStyle w:val="FD7B5728FAD244D09A485DA4A74E4FE2"/>
          </w:pPr>
          <w:r w:rsidRPr="00100CB4">
            <w:rPr>
              <w:rStyle w:val="Platzhaltertext"/>
            </w:rPr>
            <w:t>[Autor]</w:t>
          </w:r>
        </w:p>
      </w:docPartBody>
    </w:docPart>
    <w:docPart>
      <w:docPartPr>
        <w:name w:val="87996E5EE7F444B7B220A4CDD6753A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BCEF794-7025-4054-AD5D-1C4645588372}"/>
      </w:docPartPr>
      <w:docPartBody>
        <w:p w:rsidR="004C4239" w:rsidRDefault="004C4239">
          <w:pPr>
            <w:pStyle w:val="87996E5EE7F444B7B220A4CDD6753A21"/>
          </w:pPr>
          <w:r>
            <w:rPr>
              <w:color w:val="156082" w:themeColor="accent1"/>
              <w:sz w:val="28"/>
              <w:szCs w:val="28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39"/>
    <w:rsid w:val="000448FA"/>
    <w:rsid w:val="000C07BA"/>
    <w:rsid w:val="003647A9"/>
    <w:rsid w:val="0038647E"/>
    <w:rsid w:val="003A4A8E"/>
    <w:rsid w:val="003A6F33"/>
    <w:rsid w:val="004C4239"/>
    <w:rsid w:val="00512647"/>
    <w:rsid w:val="005956CA"/>
    <w:rsid w:val="005C4DE8"/>
    <w:rsid w:val="005E7EE9"/>
    <w:rsid w:val="00693326"/>
    <w:rsid w:val="00AC343A"/>
    <w:rsid w:val="00D64B55"/>
    <w:rsid w:val="00EA303F"/>
    <w:rsid w:val="00E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FD7B5728FAD244D09A485DA4A74E4FE2">
    <w:name w:val="FD7B5728FAD244D09A485DA4A74E4FE2"/>
  </w:style>
  <w:style w:type="paragraph" w:customStyle="1" w:styleId="87996E5EE7F444B7B220A4CDD6753A21">
    <w:name w:val="87996E5EE7F444B7B220A4CDD6753A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KNAPP">
      <a:dk1>
        <a:sysClr val="windowText" lastClr="000000"/>
      </a:dk1>
      <a:lt1>
        <a:srgbClr val="FFFFFF"/>
      </a:lt1>
      <a:dk2>
        <a:srgbClr val="878889"/>
      </a:dk2>
      <a:lt2>
        <a:srgbClr val="029AA9"/>
      </a:lt2>
      <a:accent1>
        <a:srgbClr val="4B4B4D"/>
      </a:accent1>
      <a:accent2>
        <a:srgbClr val="006A74"/>
      </a:accent2>
      <a:accent3>
        <a:srgbClr val="92D6DD"/>
      </a:accent3>
      <a:accent4>
        <a:srgbClr val="C50045"/>
      </a:accent4>
      <a:accent5>
        <a:srgbClr val="99CC99"/>
      </a:accent5>
      <a:accent6>
        <a:srgbClr val="FCC633"/>
      </a:accent6>
      <a:hlink>
        <a:srgbClr val="029AA9"/>
      </a:hlink>
      <a:folHlink>
        <a:srgbClr val="006A74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31DE19DA8EC184E90B2B493007FD064" ma:contentTypeVersion="3" ma:contentTypeDescription="Ein neues Dokument erstellen." ma:contentTypeScope="" ma:versionID="33ff0b6122f26d8fcce5aa6d61d60c22">
  <xsd:schema xmlns:xsd="http://www.w3.org/2001/XMLSchema" xmlns:xs="http://www.w3.org/2001/XMLSchema" xmlns:p="http://schemas.microsoft.com/office/2006/metadata/properties" xmlns:ns2="d2a8dd51-0269-48f8-a5b0-03a501448299" targetNamespace="http://schemas.microsoft.com/office/2006/metadata/properties" ma:root="true" ma:fieldsID="50ca4bd2b131f6418fa7e54a80f5ac16" ns2:_="">
    <xsd:import namespace="d2a8dd51-0269-48f8-a5b0-03a5014482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8dd51-0269-48f8-a5b0-03a5014482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59C2F2-7183-4AB9-B803-3C69043362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954E30-3909-4325-A248-BA0F7D1406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51D679-CA35-4554-951C-0D49307453A4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1D751EA-6185-4214-BAD0-2CE234C40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a8dd51-0269-48f8-a5b0-03a5014482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A446BC7E-3BF3-4FC8-8D56-35A1B10AD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Vorlage-Aufgabenstellung</Template>
  <TotalTime>0</TotalTime>
  <Pages>2</Pages>
  <Words>147</Words>
  <Characters>1055</Characters>
  <Application>Microsoft Office Word</Application>
  <DocSecurity>0</DocSecurity>
  <Lines>53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TITEL</vt:lpstr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TITEL</dc:title>
  <dc:subject>Subtitle of the document</dc:subject>
  <dc:creator>[Name]</dc:creator>
  <cp:keywords/>
  <dc:description/>
  <cp:lastModifiedBy>Thomas MILOWIZ</cp:lastModifiedBy>
  <cp:revision>19</cp:revision>
  <cp:lastPrinted>2007-10-11T16:16:00Z</cp:lastPrinted>
  <dcterms:created xsi:type="dcterms:W3CDTF">2025-11-05T10:12:00Z</dcterms:created>
  <dcterms:modified xsi:type="dcterms:W3CDTF">2025-11-18T10:12:00Z</dcterms:modified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NAPP_StreetNumber">
    <vt:lpwstr>5-7</vt:lpwstr>
  </property>
  <property fmtid="{D5CDD505-2E9C-101B-9397-08002B2CF9AE}" pid="3" name="ContentTypeId">
    <vt:lpwstr>0x010100A31DE19DA8EC184E90B2B493007FD064</vt:lpwstr>
  </property>
  <property fmtid="{D5CDD505-2E9C-101B-9397-08002B2CF9AE}" pid="4" name="KNAPP_Template_Version">
    <vt:i4>2203</vt:i4>
  </property>
  <property fmtid="{D5CDD505-2E9C-101B-9397-08002B2CF9AE}" pid="5" name="KNAPP_Security_Level">
    <vt:lpwstr>confidential</vt:lpwstr>
  </property>
  <property fmtid="{D5CDD505-2E9C-101B-9397-08002B2CF9AE}" pid="6" name="KNAPP_Company">
    <vt:lpwstr/>
  </property>
  <property fmtid="{D5CDD505-2E9C-101B-9397-08002B2CF9AE}" pid="7" name="KNAPP_CompanyBranchName">
    <vt:lpwstr>Hart bei Graz</vt:lpwstr>
  </property>
  <property fmtid="{D5CDD505-2E9C-101B-9397-08002B2CF9AE}" pid="8" name="KNAPP_StreetName">
    <vt:lpwstr/>
  </property>
  <property fmtid="{D5CDD505-2E9C-101B-9397-08002B2CF9AE}" pid="9" name="KNAPP_Zip">
    <vt:lpwstr/>
  </property>
  <property fmtid="{D5CDD505-2E9C-101B-9397-08002B2CF9AE}" pid="10" name="KNAPP_City">
    <vt:lpwstr/>
  </property>
  <property fmtid="{D5CDD505-2E9C-101B-9397-08002B2CF9AE}" pid="11" name="KNAPP_Country">
    <vt:lpwstr/>
  </property>
  <property fmtid="{D5CDD505-2E9C-101B-9397-08002B2CF9AE}" pid="12" name="KNAPP_Phone">
    <vt:lpwstr/>
  </property>
  <property fmtid="{D5CDD505-2E9C-101B-9397-08002B2CF9AE}" pid="13" name="KNAPP_Mail">
    <vt:lpwstr/>
  </property>
  <property fmtid="{D5CDD505-2E9C-101B-9397-08002B2CF9AE}" pid="14" name="KNAPP_BranchOfficeList">
    <vt:lpwstr/>
  </property>
  <property fmtid="{D5CDD505-2E9C-101B-9397-08002B2CF9AE}" pid="15" name="KNAPP_BankName">
    <vt:lpwstr/>
  </property>
  <property fmtid="{D5CDD505-2E9C-101B-9397-08002B2CF9AE}" pid="16" name="KNAPP_IBAN">
    <vt:lpwstr/>
  </property>
  <property fmtid="{D5CDD505-2E9C-101B-9397-08002B2CF9AE}" pid="17" name="KNAPP_BIC">
    <vt:lpwstr/>
  </property>
  <property fmtid="{D5CDD505-2E9C-101B-9397-08002B2CF9AE}" pid="18" name="KNAPP_TaxVAT">
    <vt:lpwstr/>
  </property>
  <property fmtid="{D5CDD505-2E9C-101B-9397-08002B2CF9AE}" pid="19" name="KNAPP_TaxNumber">
    <vt:lpwstr/>
  </property>
  <property fmtid="{D5CDD505-2E9C-101B-9397-08002B2CF9AE}" pid="20" name="KNAPP_PlaceOfJurisdiction">
    <vt:lpwstr/>
  </property>
  <property fmtid="{D5CDD505-2E9C-101B-9397-08002B2CF9AE}" pid="21" name="KNAPP_CorporateRegistrationNumber">
    <vt:lpwstr/>
  </property>
  <property fmtid="{D5CDD505-2E9C-101B-9397-08002B2CF9AE}" pid="22" name="MediaServiceImageTags">
    <vt:lpwstr/>
  </property>
  <property fmtid="{D5CDD505-2E9C-101B-9397-08002B2CF9AE}" pid="23" name="docLang">
    <vt:lpwstr>de</vt:lpwstr>
  </property>
</Properties>
</file>