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sdt>
      <w:sdtPr>
        <w:rPr>
          <w:rFonts w:ascii="Arial" w:hAnsi="Arial" w:eastAsia="Times New Roman" w:cs="Arial"/>
          <w:color w:val="4B4B4D" w:themeColor="accent1"/>
          <w:sz w:val="20"/>
          <w:szCs w:val="20"/>
        </w:rPr>
        <w:id w:val="1350603709"/>
        <w:docPartObj>
          <w:docPartGallery w:val="Cover Pages"/>
          <w:docPartUnique/>
        </w:docPartObj>
      </w:sdtPr>
      <w:sdtEndPr>
        <w:rPr>
          <w:rFonts w:ascii="Arial" w:hAnsi="Arial" w:eastAsia="Times New Roman" w:cs="Arial"/>
          <w:color w:val="auto"/>
          <w:sz w:val="20"/>
          <w:szCs w:val="20"/>
        </w:rPr>
      </w:sdtEndPr>
      <w:sdtContent>
        <w:p w:rsidRPr="005645AB" w:rsidR="000F4078" w:rsidP="000F4078" w:rsidRDefault="002B5DA6" w14:paraId="64D57C8D" w14:textId="40FB2481">
          <w:pPr>
            <w:pStyle w:val="KeinLeerraum"/>
            <w:spacing w:before="1540" w:after="240" w:line="360" w:lineRule="auto"/>
            <w:jc w:val="center"/>
            <w:rPr>
              <w:rFonts w:ascii="Arial" w:hAnsi="Arial" w:cs="Arial"/>
              <w:b/>
              <w:bCs/>
              <w:sz w:val="40"/>
              <w:szCs w:val="40"/>
            </w:rPr>
          </w:pPr>
          <w:r>
            <w:rPr>
              <w:rFonts w:ascii="Arial" w:hAnsi="Arial" w:cs="Arial"/>
              <w:b/>
              <w:bCs/>
              <w:sz w:val="40"/>
              <w:szCs w:val="40"/>
            </w:rPr>
            <w:t>OOP</w:t>
          </w:r>
        </w:p>
        <w:p w:rsidRPr="005645AB" w:rsidR="000F4078" w:rsidP="000F4078" w:rsidRDefault="00C947BC" w14:paraId="6D1818F8" w14:textId="7EABD0B0">
          <w:pPr>
            <w:pStyle w:val="KeinLeerraum"/>
            <w:spacing w:after="240" w:line="360" w:lineRule="auto"/>
            <w:jc w:val="center"/>
            <w:rPr>
              <w:rFonts w:ascii="Arial" w:hAnsi="Arial" w:cs="Arial"/>
              <w:b/>
              <w:bCs/>
              <w:sz w:val="40"/>
              <w:szCs w:val="40"/>
            </w:rPr>
          </w:pPr>
          <w:r>
            <w:rPr>
              <w:rFonts w:ascii="Arial" w:hAnsi="Arial" w:cs="Arial"/>
              <w:b/>
              <w:bCs/>
              <w:sz w:val="40"/>
              <w:szCs w:val="40"/>
            </w:rPr>
            <w:t>Schwerpunkt</w:t>
          </w:r>
          <w:r w:rsidR="0019189A">
            <w:rPr>
              <w:rFonts w:ascii="Arial" w:hAnsi="Arial" w:cs="Arial"/>
              <w:b/>
              <w:bCs/>
              <w:sz w:val="40"/>
              <w:szCs w:val="40"/>
            </w:rPr>
            <w:t>berechnung</w:t>
          </w:r>
        </w:p>
        <w:p w:rsidRPr="005645AB" w:rsidR="009644FE" w:rsidRDefault="009644FE" w14:paraId="5082C393" w14:textId="77777777">
          <w:pPr>
            <w:pStyle w:val="KeinLeerraum"/>
            <w:spacing w:before="1540" w:after="240"/>
            <w:jc w:val="center"/>
            <w:rPr>
              <w:rFonts w:ascii="Arial" w:hAnsi="Arial" w:cs="Arial"/>
              <w:color w:val="4B4B4D" w:themeColor="accent1"/>
            </w:rPr>
          </w:pPr>
        </w:p>
        <w:p w:rsidRPr="005645AB" w:rsidR="009644FE" w:rsidRDefault="009644FE" w14:paraId="4395C461" w14:textId="77777777">
          <w:pPr>
            <w:pStyle w:val="KeinLeerraum"/>
            <w:spacing w:before="480"/>
            <w:jc w:val="center"/>
            <w:rPr>
              <w:rFonts w:ascii="Arial" w:hAnsi="Arial" w:cs="Arial"/>
              <w:color w:val="4B4B4D" w:themeColor="accent1"/>
            </w:rPr>
          </w:pPr>
          <w:r w:rsidRPr="005645AB">
            <w:rPr>
              <w:rFonts w:ascii="Arial" w:hAnsi="Arial" w:cs="Arial"/>
              <w:noProof/>
              <w:color w:val="4B4B4D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CF34CA4" wp14:editId="2CD0000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feld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caps/>
                                    <w:sz w:val="18"/>
                                    <w:szCs w:val="18"/>
                                    <w:lang w:val="en-US"/>
                                  </w:rPr>
                                  <w:alias w:val="Autor"/>
                                  <w:tag w:val=""/>
                                  <w:id w:val="2141452880"/>
                                  <w:placeholder>
                                    <w:docPart w:val="FD7B5728FAD244D09A485DA4A74E4FE2"/>
                                  </w:placeholder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11EE3" w:rsidP="005645AB" w:rsidRDefault="002B5DA6" w14:paraId="2717CC88" w14:textId="0B84BB91">
                                    <w:pPr>
                                      <w:pStyle w:val="KeinLeerraum"/>
                                      <w:jc w:val="right"/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  <w:t>[Name]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" w:hAnsi="Arial" w:cs="Arial"/>
                                    <w:caps/>
                                    <w:sz w:val="18"/>
                                    <w:szCs w:val="18"/>
                                    <w:lang w:val="en-US"/>
                                  </w:rPr>
                                  <w:alias w:val="Datum"/>
                                  <w:tag w:val="Datum"/>
                                  <w:id w:val="28848314"/>
                                  <w:placeholder>
                                    <w:docPart w:val="87996E5EE7F444B7B220A4CDD6753A21"/>
                                  </w:placeholder>
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<w:date>
                                    <w:dateFormat w:val="d.M.yyyy"/>
                                    <w:lid w:val="de-DE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Pr="00B846DE" w:rsidR="005645AB" w:rsidP="005645AB" w:rsidRDefault="005645AB" w14:paraId="570E52F9" w14:textId="77777777">
                                    <w:pPr>
                                      <w:pStyle w:val="KeinLeerraum"/>
                                      <w:jc w:val="right"/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</w:pPr>
                                    <w:r w:rsidRPr="00B846DE">
                                      <w:rPr>
                                        <w:rFonts w:ascii="Arial" w:hAnsi="Arial" w:cs="Arial"/>
                                        <w:caps/>
                                        <w:sz w:val="18"/>
                                        <w:szCs w:val="18"/>
                                        <w:lang w:val="en-US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:rsidRPr="0079305E" w:rsidR="003931D7" w:rsidP="005645AB" w:rsidRDefault="003931D7" w14:paraId="5B9204EE" w14:textId="77777777">
                                <w:pPr>
                                  <w:pStyle w:val="KeinLeerraum"/>
                                  <w:jc w:val="right"/>
                                  <w:rPr>
                                    <w:rFonts w:ascii="Arial" w:hAnsi="Arial" w:cs="Arial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7EC55330">
                  <v:shapetype id="_x0000_t202" coordsize="21600,21600" o:spt="202" path="m,l,21600r21600,l21600,xe" w14:anchorId="4CF34CA4">
                    <v:stroke joinstyle="miter"/>
                    <v:path gradientshapeok="t" o:connecttype="rect"/>
                  </v:shapetype>
                  <v:shape id="Textfeld 14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>
                    <v:textbox style="mso-fit-shape-to-text:t" inset="0,0,0,0">
                      <w:txbxContent>
                        <w:sdt>
                          <w:sdtPr>
                            <w:id w:val="2072948786"/>
                            <w:rPr>
                              <w:rFonts w:ascii="Arial" w:hAnsi="Arial" w:cs="Arial"/>
                              <w:caps/>
                              <w:sz w:val="18"/>
                              <w:szCs w:val="18"/>
                              <w:lang w:val="en-US"/>
                            </w:rPr>
                            <w:alias w:val="Autor"/>
                            <w:tag w:val=""/>
                            <w:id w:val="2141452880"/>
                            <w:placeholder>
                              <w:docPart w:val="FD7B5728FAD244D09A485DA4A74E4FE2"/>
                            </w:placeholder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311EE3" w:rsidP="005645AB" w:rsidRDefault="002B5DA6" w14:paraId="5ABCBDBB" w14:textId="0B84BB91">
                              <w:pPr>
                                <w:pStyle w:val="KeinLeerraum"/>
                                <w:jc w:val="right"/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  <w:t>[Name]</w:t>
                              </w:r>
                            </w:p>
                          </w:sdtContent>
                        </w:sdt>
                        <w:sdt>
                          <w:sdtPr>
                            <w:id w:val="273028563"/>
                            <w:rPr>
                              <w:rFonts w:ascii="Arial" w:hAnsi="Arial" w:cs="Arial"/>
                              <w:caps/>
                              <w:sz w:val="18"/>
                              <w:szCs w:val="18"/>
                              <w:lang w:val="en-US"/>
                            </w:rPr>
                            <w:alias w:val="Datum"/>
                            <w:tag w:val="Datum"/>
                            <w:id w:val="28848314"/>
                            <w:placeholder>
                              <w:docPart w:val="87996E5EE7F444B7B220A4CDD6753A21"/>
                            </w:placeholder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>
                              <w:dateFormat w:val="d.M.yyyy"/>
                              <w:lid w:val="de-D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Pr="00B846DE" w:rsidR="005645AB" w:rsidP="005645AB" w:rsidRDefault="005645AB" w14:paraId="52EDB151" w14:textId="77777777">
                              <w:pPr>
                                <w:pStyle w:val="KeinLeerraum"/>
                                <w:jc w:val="right"/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B846DE">
                                <w:rPr>
                                  <w:rFonts w:ascii="Arial" w:hAnsi="Arial" w:cs="Arial"/>
                                  <w:caps/>
                                  <w:sz w:val="18"/>
                                  <w:szCs w:val="18"/>
                                  <w:lang w:val="en-US"/>
                                </w:rPr>
                                <w:t>[Date]</w:t>
                              </w:r>
                            </w:p>
                          </w:sdtContent>
                        </w:sdt>
                        <w:p w:rsidRPr="0079305E" w:rsidR="003931D7" w:rsidP="005645AB" w:rsidRDefault="003931D7" w14:paraId="672A6659" w14:textId="77777777">
                          <w:pPr>
                            <w:pStyle w:val="KeinLeerraum"/>
                            <w:jc w:val="right"/>
                            <w:rPr>
                              <w:rFonts w:ascii="Arial" w:hAnsi="Arial" w:cs="Arial"/>
                              <w:lang w:val="en-US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:rsidRPr="005645AB" w:rsidR="00DC2BB2" w:rsidRDefault="00DC2BB2" w14:paraId="639B9F3E" w14:textId="77777777">
          <w:pPr>
            <w:spacing w:before="0" w:after="0" w:line="240" w:lineRule="auto"/>
            <w:jc w:val="left"/>
            <w:rPr>
              <w:rFonts w:cs="Arial"/>
            </w:rPr>
          </w:pPr>
        </w:p>
        <w:p w:rsidRPr="005645AB" w:rsidR="00C43969" w:rsidP="00C43969" w:rsidRDefault="00C43969" w14:paraId="6438FDD7" w14:textId="77777777">
          <w:pPr>
            <w:rPr>
              <w:rFonts w:cs="Arial"/>
            </w:rPr>
          </w:pPr>
        </w:p>
        <w:p w:rsidRPr="005645AB" w:rsidR="00C43969" w:rsidP="00C43969" w:rsidRDefault="00C43969" w14:paraId="796F05A8" w14:textId="77777777">
          <w:pPr>
            <w:rPr>
              <w:rFonts w:cs="Arial"/>
            </w:rPr>
          </w:pPr>
        </w:p>
        <w:p w:rsidRPr="005645AB" w:rsidR="00C43969" w:rsidP="00C43969" w:rsidRDefault="00C43969" w14:paraId="3338F518" w14:textId="77777777">
          <w:pPr>
            <w:rPr>
              <w:rFonts w:cs="Arial"/>
            </w:rPr>
          </w:pPr>
        </w:p>
        <w:p w:rsidRPr="005645AB" w:rsidR="00C43969" w:rsidP="00C43969" w:rsidRDefault="00C43969" w14:paraId="2B1F6553" w14:textId="77777777">
          <w:pPr>
            <w:rPr>
              <w:rFonts w:cs="Arial"/>
            </w:rPr>
          </w:pPr>
        </w:p>
        <w:p w:rsidRPr="005645AB" w:rsidR="00C43969" w:rsidP="00C43969" w:rsidRDefault="00C43969" w14:paraId="6E7EDF31" w14:textId="77777777">
          <w:pPr>
            <w:rPr>
              <w:rFonts w:cs="Arial"/>
            </w:rPr>
          </w:pPr>
        </w:p>
        <w:p w:rsidRPr="005645AB" w:rsidR="00C43969" w:rsidP="00C43969" w:rsidRDefault="00C43969" w14:paraId="144543EE" w14:textId="77777777">
          <w:pPr>
            <w:rPr>
              <w:rFonts w:cs="Arial"/>
            </w:rPr>
          </w:pPr>
        </w:p>
        <w:p w:rsidRPr="005645AB" w:rsidR="00C43969" w:rsidP="00C43969" w:rsidRDefault="00C43969" w14:paraId="404BAEF1" w14:textId="77777777">
          <w:pPr>
            <w:rPr>
              <w:rFonts w:cs="Arial"/>
            </w:rPr>
          </w:pPr>
        </w:p>
        <w:p w:rsidRPr="005645AB" w:rsidR="00C43969" w:rsidP="00C43969" w:rsidRDefault="00C43969" w14:paraId="32833735" w14:textId="77777777">
          <w:pPr>
            <w:rPr>
              <w:rFonts w:cs="Arial"/>
            </w:rPr>
          </w:pPr>
        </w:p>
        <w:p w:rsidRPr="005645AB" w:rsidR="00C43969" w:rsidP="00C43969" w:rsidRDefault="00C43969" w14:paraId="6EE9B60E" w14:textId="77777777">
          <w:pPr>
            <w:rPr>
              <w:rFonts w:cs="Arial"/>
            </w:rPr>
          </w:pPr>
        </w:p>
        <w:p w:rsidRPr="005645AB" w:rsidR="00C43969" w:rsidP="00C43969" w:rsidRDefault="00C43969" w14:paraId="16FA3412" w14:textId="77777777">
          <w:pPr>
            <w:rPr>
              <w:rFonts w:cs="Arial"/>
            </w:rPr>
          </w:pPr>
        </w:p>
        <w:p w:rsidRPr="005645AB" w:rsidR="00C43969" w:rsidP="00C43969" w:rsidRDefault="00C43969" w14:paraId="17AC491E" w14:textId="77777777">
          <w:pPr>
            <w:rPr>
              <w:rFonts w:cs="Arial"/>
            </w:rPr>
          </w:pPr>
        </w:p>
        <w:p w:rsidRPr="005645AB" w:rsidR="00C43969" w:rsidP="00C43969" w:rsidRDefault="00C43969" w14:paraId="477DCEAD" w14:textId="77777777">
          <w:pPr>
            <w:rPr>
              <w:rFonts w:cs="Arial"/>
            </w:rPr>
          </w:pPr>
        </w:p>
        <w:p w:rsidRPr="005645AB" w:rsidR="00C43969" w:rsidP="00C43969" w:rsidRDefault="00C43969" w14:paraId="406EA754" w14:textId="77777777">
          <w:pPr>
            <w:rPr>
              <w:rFonts w:cs="Arial"/>
            </w:rPr>
          </w:pPr>
        </w:p>
        <w:p w:rsidRPr="005645AB" w:rsidR="00C43969" w:rsidP="00C43969" w:rsidRDefault="00C43969" w14:paraId="70160B3E" w14:textId="77777777">
          <w:pPr>
            <w:rPr>
              <w:rFonts w:cs="Arial"/>
            </w:rPr>
          </w:pPr>
        </w:p>
        <w:p w:rsidRPr="005645AB" w:rsidR="00C43969" w:rsidP="00C43969" w:rsidRDefault="00C43969" w14:paraId="18BA3F8A" w14:textId="77777777">
          <w:pPr>
            <w:tabs>
              <w:tab w:val="left" w:pos="7200"/>
            </w:tabs>
            <w:rPr>
              <w:rFonts w:cs="Arial"/>
            </w:rPr>
          </w:pPr>
          <w:r w:rsidRPr="005645AB">
            <w:rPr>
              <w:rFonts w:cs="Arial"/>
            </w:rPr>
            <w:tab/>
          </w:r>
        </w:p>
        <w:p w:rsidRPr="005645AB" w:rsidR="009644FE" w:rsidRDefault="001A7B58" w14:paraId="3C2447E8" w14:textId="77777777">
          <w:pPr>
            <w:spacing w:before="0" w:after="0" w:line="240" w:lineRule="auto"/>
            <w:jc w:val="left"/>
            <w:rPr>
              <w:rFonts w:cs="Arial"/>
            </w:rPr>
          </w:pPr>
        </w:p>
      </w:sdtContent>
    </w:sdt>
    <w:bookmarkStart w:name="_Toc214281982" w:displacedByCustomXml="next" w:id="0"/>
    <w:sdt>
      <w:sdtPr>
        <w:rPr>
          <w:rFonts w:cs="Times New Roman"/>
          <w:b w:val="0"/>
          <w:bCs w:val="0"/>
          <w:kern w:val="0"/>
          <w:sz w:val="20"/>
          <w:szCs w:val="20"/>
        </w:rPr>
        <w:id w:val="731351974"/>
        <w:docPartObj>
          <w:docPartGallery w:val="Table of Contents"/>
          <w:docPartUnique/>
        </w:docPartObj>
      </w:sdtPr>
      <w:sdtEndPr>
        <w:rPr>
          <w:rFonts w:cs="Times New Roman"/>
          <w:b w:val="0"/>
          <w:bCs w:val="0"/>
          <w:sz w:val="20"/>
          <w:szCs w:val="20"/>
        </w:rPr>
      </w:sdtEndPr>
      <w:sdtContent>
        <w:p w:rsidRPr="005645AB" w:rsidR="00DC2BB2" w:rsidP="00DC2BB2" w:rsidRDefault="005645AB" w14:paraId="56E760A7" w14:textId="77777777">
          <w:pPr>
            <w:pStyle w:val="berschrift1"/>
            <w:numPr>
              <w:ilvl w:val="0"/>
              <w:numId w:val="0"/>
            </w:numPr>
            <w:ind w:left="794" w:hanging="794"/>
          </w:pPr>
          <w:r w:rsidRPr="005645AB">
            <w:t>Inhaltsverzeichnis</w:t>
          </w:r>
          <w:bookmarkEnd w:id="0"/>
        </w:p>
        <w:p w:rsidR="0019189A" w:rsidRDefault="009644FE" w14:paraId="69653328" w14:textId="7D8C5927">
          <w:pPr>
            <w:pStyle w:val="Verzeichnis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r w:rsidRPr="005645AB">
            <w:fldChar w:fldCharType="begin"/>
          </w:r>
          <w:r w:rsidRPr="005645AB">
            <w:instrText xml:space="preserve"> TOC \o "1-3" \h \z \u </w:instrText>
          </w:r>
          <w:r w:rsidRPr="005645AB">
            <w:fldChar w:fldCharType="separate"/>
          </w:r>
          <w:hyperlink w:history="1" w:anchor="_Toc214281982">
            <w:r w:rsidRPr="008A2883" w:rsidR="0019189A">
              <w:rPr>
                <w:rStyle w:val="Hyperlink"/>
                <w:noProof/>
              </w:rPr>
              <w:t>Inhaltsverzeichnis</w:t>
            </w:r>
            <w:r w:rsidR="0019189A">
              <w:rPr>
                <w:noProof/>
                <w:webHidden/>
              </w:rPr>
              <w:tab/>
            </w:r>
            <w:r w:rsidR="0019189A">
              <w:rPr>
                <w:noProof/>
                <w:webHidden/>
              </w:rPr>
              <w:fldChar w:fldCharType="begin"/>
            </w:r>
            <w:r w:rsidR="0019189A">
              <w:rPr>
                <w:noProof/>
                <w:webHidden/>
              </w:rPr>
              <w:instrText xml:space="preserve"> PAGEREF _Toc214281982 \h </w:instrText>
            </w:r>
            <w:r w:rsidR="0019189A">
              <w:rPr>
                <w:noProof/>
                <w:webHidden/>
              </w:rPr>
            </w:r>
            <w:r w:rsidR="0019189A">
              <w:rPr>
                <w:noProof/>
                <w:webHidden/>
              </w:rPr>
              <w:fldChar w:fldCharType="separate"/>
            </w:r>
            <w:r w:rsidR="0019189A">
              <w:rPr>
                <w:noProof/>
                <w:webHidden/>
              </w:rPr>
              <w:t>1</w:t>
            </w:r>
            <w:r w:rsidR="0019189A">
              <w:rPr>
                <w:noProof/>
                <w:webHidden/>
              </w:rPr>
              <w:fldChar w:fldCharType="end"/>
            </w:r>
          </w:hyperlink>
        </w:p>
        <w:p w:rsidR="0019189A" w:rsidRDefault="0019189A" w14:paraId="6A687A6B" w14:textId="5291A25D">
          <w:pPr>
            <w:pStyle w:val="Verzeichnis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4281983">
            <w:r w:rsidRPr="008A2883">
              <w:rPr>
                <w:rStyle w:val="Hyperlink"/>
                <w:noProof/>
              </w:rPr>
              <w:t>1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2883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189A" w:rsidRDefault="0019189A" w14:paraId="452D427F" w14:textId="2385AFDC">
          <w:pPr>
            <w:pStyle w:val="Verzeichnis2"/>
            <w:tabs>
              <w:tab w:val="left" w:pos="1361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4281984">
            <w:r w:rsidRPr="008A2883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2883">
              <w:rPr>
                <w:rStyle w:val="Hyperlink"/>
                <w:noProof/>
              </w:rPr>
              <w:t>Recherche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189A" w:rsidRDefault="0019189A" w14:paraId="745CE3FD" w14:textId="6E0FC93E">
          <w:pPr>
            <w:pStyle w:val="Verzeichnis2"/>
            <w:tabs>
              <w:tab w:val="left" w:pos="1361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4281985">
            <w:r w:rsidRPr="008A2883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2883">
              <w:rPr>
                <w:rStyle w:val="Hyperlink"/>
                <w:noProof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189A" w:rsidRDefault="0019189A" w14:paraId="2AA369A8" w14:textId="497A8ABB">
          <w:pPr>
            <w:pStyle w:val="Verzeichnis1"/>
            <w:rPr>
              <w:rFonts w:asciiTheme="minorHAnsi" w:hAnsiTheme="minorHAnsi" w:eastAsiaTheme="minorEastAsia" w:cstheme="minorBid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4281986">
            <w:r w:rsidRPr="008A2883">
              <w:rPr>
                <w:rStyle w:val="Hyperlink"/>
                <w:noProof/>
              </w:rPr>
              <w:t>2</w:t>
            </w:r>
            <w:r>
              <w:rPr>
                <w:rFonts w:asciiTheme="minorHAnsi" w:hAnsiTheme="minorHAnsi" w:eastAsiaTheme="minorEastAsia" w:cstheme="minorBidi"/>
                <w:b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2883">
              <w:rPr>
                <w:rStyle w:val="Hyperlink"/>
                <w:noProof/>
              </w:rPr>
              <w:t>Lösung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189A" w:rsidRDefault="0019189A" w14:paraId="5A19188A" w14:textId="270273F4">
          <w:pPr>
            <w:pStyle w:val="Verzeichnis2"/>
            <w:tabs>
              <w:tab w:val="left" w:pos="1361"/>
            </w:tabs>
            <w:rPr>
              <w:rFonts w:asciiTheme="minorHAnsi" w:hAnsiTheme="minorHAnsi"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14281987">
            <w:r w:rsidRPr="008A2883">
              <w:rPr>
                <w:rStyle w:val="Hyperlink"/>
                <w:noProof/>
              </w:rPr>
              <w:t>2.1</w:t>
            </w:r>
            <w:r>
              <w:rPr>
                <w:rFonts w:asciiTheme="minorHAnsi" w:hAnsiTheme="minorHAnsi" w:eastAsiaTheme="minorEastAsia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2883">
              <w:rPr>
                <w:rStyle w:val="Hyperlink"/>
                <w:noProof/>
              </w:rPr>
              <w:t>Zusammenfassung der Lösung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5645AB" w:rsidR="009644FE" w:rsidRDefault="009644FE" w14:paraId="2ACD6A90" w14:textId="0FCF3D0E">
          <w:r w:rsidRPr="005645AB">
            <w:rPr>
              <w:b/>
              <w:bCs/>
            </w:rPr>
            <w:fldChar w:fldCharType="end"/>
          </w:r>
        </w:p>
      </w:sdtContent>
    </w:sdt>
    <w:p w:rsidRPr="005645AB" w:rsidR="009644FE" w:rsidP="00075DD3" w:rsidRDefault="009644FE" w14:paraId="257DDD6C" w14:textId="77777777">
      <w:pPr>
        <w:rPr>
          <w:rFonts w:cs="Arial"/>
        </w:rPr>
      </w:pPr>
    </w:p>
    <w:p w:rsidR="009644FE" w:rsidP="009644FE" w:rsidRDefault="00311EE3" w14:paraId="68A43A2B" w14:textId="77777777">
      <w:pPr>
        <w:pStyle w:val="berschrift1"/>
      </w:pPr>
      <w:bookmarkStart w:name="_Toc82693803" w:id="1"/>
      <w:bookmarkStart w:name="_Toc214281983" w:id="2"/>
      <w:r>
        <w:t>Auf</w:t>
      </w:r>
      <w:bookmarkEnd w:id="1"/>
      <w:r>
        <w:t>gabenstellung</w:t>
      </w:r>
      <w:bookmarkEnd w:id="2"/>
    </w:p>
    <w:p w:rsidR="00516D00" w:rsidP="00516D00" w:rsidRDefault="00516D00" w14:paraId="7B5467B3" w14:textId="77777777">
      <w:pPr>
        <w:pStyle w:val="berschrift2"/>
      </w:pPr>
      <w:bookmarkStart w:name="_Toc214281984" w:id="3"/>
      <w:r>
        <w:t>Recherche</w:t>
      </w:r>
      <w:bookmarkEnd w:id="3"/>
    </w:p>
    <w:p w:rsidR="00516D00" w:rsidP="00516D00" w:rsidRDefault="00516D00" w14:paraId="701B35FC" w14:textId="77777777">
      <w:r>
        <w:t>Im Zuge der Übung beschäftigen Sie sich mit folgenden Themen:</w:t>
      </w:r>
    </w:p>
    <w:p w:rsidR="00516D00" w:rsidP="00516D00" w:rsidRDefault="00516D00" w14:paraId="5EF2FD68" w14:textId="77777777">
      <w:pPr>
        <w:pStyle w:val="Listenabsatz"/>
        <w:numPr>
          <w:ilvl w:val="0"/>
          <w:numId w:val="22"/>
        </w:numPr>
      </w:pPr>
      <w:r>
        <w:t>Unterscheid zwischen „Pass by Value“ und „Pass by reference“</w:t>
      </w:r>
    </w:p>
    <w:p w:rsidR="00516D00" w:rsidP="00516D00" w:rsidRDefault="00516D00" w14:paraId="2AF0582C" w14:textId="77777777">
      <w:pPr>
        <w:pStyle w:val="Listenabsatz"/>
        <w:numPr>
          <w:ilvl w:val="1"/>
          <w:numId w:val="22"/>
        </w:numPr>
      </w:pPr>
      <w:r>
        <w:t>Primitiven und komplexen Datentypen</w:t>
      </w:r>
    </w:p>
    <w:p w:rsidR="00516D00" w:rsidP="00516D00" w:rsidRDefault="00516D00" w14:paraId="61735E35" w14:textId="77777777">
      <w:pPr>
        <w:pStyle w:val="Listenabsatz"/>
        <w:numPr>
          <w:ilvl w:val="0"/>
          <w:numId w:val="22"/>
        </w:numPr>
      </w:pPr>
      <w:r>
        <w:t>Begriff Designpatterns</w:t>
      </w:r>
    </w:p>
    <w:p w:rsidR="00516D00" w:rsidP="00516D00" w:rsidRDefault="00516D00" w14:paraId="21F2095F" w14:textId="77777777">
      <w:pPr>
        <w:pStyle w:val="Listenabsatz"/>
        <w:numPr>
          <w:ilvl w:val="1"/>
          <w:numId w:val="22"/>
        </w:numPr>
      </w:pPr>
      <w:r>
        <w:t>Erklärung Singleton und Factory</w:t>
      </w:r>
    </w:p>
    <w:p w:rsidR="00516D00" w:rsidP="00516D00" w:rsidRDefault="00516D00" w14:paraId="5D5E4D7D" w14:textId="77777777">
      <w:pPr>
        <w:pStyle w:val="Listenabsatz"/>
        <w:numPr>
          <w:ilvl w:val="1"/>
          <w:numId w:val="22"/>
        </w:numPr>
      </w:pPr>
      <w:r>
        <w:t>Wie könnten diese beiden Patterns in diesem Programm eingesetzt werden?</w:t>
      </w:r>
    </w:p>
    <w:p w:rsidR="00516D00" w:rsidP="00516D00" w:rsidRDefault="00516D00" w14:paraId="05CF954C" w14:textId="77777777">
      <w:pPr>
        <w:pStyle w:val="Listenabsatz"/>
        <w:numPr>
          <w:ilvl w:val="0"/>
          <w:numId w:val="22"/>
        </w:numPr>
      </w:pPr>
      <w:r>
        <w:t>Wo passiert Polymorphismus in diesem Programm?</w:t>
      </w:r>
    </w:p>
    <w:p w:rsidR="00516D00" w:rsidP="00516D00" w:rsidRDefault="00516D00" w14:paraId="079F32C5" w14:textId="77777777">
      <w:pPr>
        <w:pStyle w:val="Listenabsatz"/>
        <w:numPr>
          <w:ilvl w:val="0"/>
          <w:numId w:val="22"/>
        </w:numPr>
      </w:pPr>
      <w:r>
        <w:t>Unterschied zwischen XML und JSON</w:t>
      </w:r>
    </w:p>
    <w:p w:rsidR="00516D00" w:rsidP="00516D00" w:rsidRDefault="00516D00" w14:paraId="016B5EDA" w14:textId="77777777">
      <w:pPr>
        <w:pStyle w:val="Listenabsatz"/>
        <w:numPr>
          <w:ilvl w:val="1"/>
          <w:numId w:val="22"/>
        </w:numPr>
      </w:pPr>
      <w:r>
        <w:t>Welche Unterschiede gibt es hinsichtlich Struktur?</w:t>
      </w:r>
    </w:p>
    <w:p w:rsidRPr="002E1CCE" w:rsidR="00516D00" w:rsidP="00516D00" w:rsidRDefault="00516D00" w14:paraId="0F2275EA" w14:textId="77777777">
      <w:pPr>
        <w:pStyle w:val="Listenabsatz"/>
        <w:numPr>
          <w:ilvl w:val="1"/>
          <w:numId w:val="22"/>
        </w:numPr>
      </w:pPr>
      <w:r>
        <w:t>Wofür wird was verwendet?</w:t>
      </w:r>
    </w:p>
    <w:p w:rsidR="00516D00" w:rsidP="00516D00" w:rsidRDefault="00516D00" w14:paraId="79DBABA2" w14:textId="2E3E0F03">
      <w:pPr>
        <w:pStyle w:val="berschrift2"/>
      </w:pPr>
      <w:bookmarkStart w:name="_Toc214281985" w:id="4"/>
      <w:r>
        <w:t>Aufgabenstellung</w:t>
      </w:r>
      <w:bookmarkEnd w:id="4"/>
    </w:p>
    <w:p w:rsidR="007B1926" w:rsidP="00EB446E" w:rsidRDefault="00C947BC" w14:paraId="79AFD959" w14:textId="4DCE2E86">
      <w:r>
        <w:t xml:space="preserve">Als Erweiterung der Aufgabe </w:t>
      </w:r>
      <w:hyperlink w:history="1" r:id="rId13">
        <w:r w:rsidRPr="00425646" w:rsidR="00425646">
          <w:rPr>
            <w:rStyle w:val="Hyperlink"/>
          </w:rPr>
          <w:t>00_Geometrie_[Nachname].docx</w:t>
        </w:r>
      </w:hyperlink>
      <w:r w:rsidR="00ED3BA2">
        <w:t xml:space="preserve"> soll der Code um eine Schwerpunktberech</w:t>
      </w:r>
      <w:r w:rsidR="00133624">
        <w:t>n</w:t>
      </w:r>
      <w:r w:rsidR="00ED3BA2">
        <w:t xml:space="preserve">ung von zusammengesetzten </w:t>
      </w:r>
      <w:r w:rsidR="009C20B8">
        <w:t xml:space="preserve">2 dimensionale </w:t>
      </w:r>
      <w:r w:rsidR="00ED3BA2">
        <w:t xml:space="preserve">Flächen inklusive einer </w:t>
      </w:r>
      <w:r w:rsidR="00133624">
        <w:t>grafischen Ausgabe erweitert werden.</w:t>
      </w:r>
      <w:r w:rsidR="00E30A92">
        <w:t xml:space="preserve"> Beschäftigen Sie sich dafür mit </w:t>
      </w:r>
      <w:r w:rsidR="00EA6CE3">
        <w:t>ScottPlot</w:t>
      </w:r>
      <w:r w:rsidR="00EB446E">
        <w:t xml:space="preserve"> als Bibliothek für die grafische Ausgabe.</w:t>
      </w:r>
    </w:p>
    <w:p w:rsidR="00AC2A15" w:rsidP="00B04CAD" w:rsidRDefault="00AC2A15" w14:paraId="708B4C0F" w14:textId="0041BBBF">
      <w:r>
        <w:t>Folgende Funktionalitäten soll die Software abdecken:</w:t>
      </w:r>
    </w:p>
    <w:p w:rsidR="006B205D" w:rsidP="006B205D" w:rsidRDefault="006B205D" w14:paraId="6AE9DEC3" w14:textId="77777777">
      <w:pPr>
        <w:pStyle w:val="Listenabsatz"/>
        <w:numPr>
          <w:ilvl w:val="0"/>
          <w:numId w:val="21"/>
        </w:numPr>
      </w:pPr>
      <w:r>
        <w:t>Es soll möglich sein mehrere Flächen aneinander zu reihen</w:t>
      </w:r>
    </w:p>
    <w:p w:rsidR="006B205D" w:rsidP="006B205D" w:rsidRDefault="006B205D" w14:paraId="2913C93D" w14:textId="77777777">
      <w:pPr>
        <w:pStyle w:val="Listenabsatz"/>
        <w:numPr>
          <w:ilvl w:val="0"/>
          <w:numId w:val="21"/>
        </w:numPr>
      </w:pPr>
      <w:r>
        <w:t>Es soll möglich sein die Daten der zusammengesetzten Fläche als JSON und als XML eingelesen zu werden</w:t>
      </w:r>
    </w:p>
    <w:p w:rsidR="006B205D" w:rsidP="006B205D" w:rsidRDefault="006B205D" w14:paraId="771C004C" w14:textId="77777777">
      <w:pPr>
        <w:pStyle w:val="Listenabsatz"/>
        <w:numPr>
          <w:ilvl w:val="1"/>
          <w:numId w:val="21"/>
        </w:numPr>
      </w:pPr>
      <w:r>
        <w:t>Überlegen Sie sich dafür einen guten Aufbau für beide Datenstrukturen</w:t>
      </w:r>
    </w:p>
    <w:p w:rsidR="006B205D" w:rsidP="00AC2A15" w:rsidRDefault="00FB0527" w14:paraId="674205EA" w14:textId="57B9E0A1">
      <w:pPr>
        <w:pStyle w:val="Listenabsatz"/>
        <w:numPr>
          <w:ilvl w:val="0"/>
          <w:numId w:val="21"/>
        </w:numPr>
      </w:pPr>
      <w:r>
        <w:t>Die Zusammengesetzte Fläche soll gezeichnet werden</w:t>
      </w:r>
      <w:r w:rsidR="00421916">
        <w:t xml:space="preserve"> (Bildformat ist </w:t>
      </w:r>
      <w:r w:rsidR="007E2189">
        <w:t>selbst zu wählen)</w:t>
      </w:r>
    </w:p>
    <w:p w:rsidR="00FB0527" w:rsidP="00AC2A15" w:rsidRDefault="00FB0527" w14:paraId="2D57E14D" w14:textId="4842CCB4">
      <w:pPr>
        <w:pStyle w:val="Listenabsatz"/>
        <w:numPr>
          <w:ilvl w:val="0"/>
          <w:numId w:val="21"/>
        </w:numPr>
      </w:pPr>
      <w:r>
        <w:t xml:space="preserve">Es sollen die Schwerpunkte der einzelnen </w:t>
      </w:r>
      <w:r w:rsidR="00421916">
        <w:t>Flächen eingezeichnet sein</w:t>
      </w:r>
    </w:p>
    <w:p w:rsidR="00421916" w:rsidP="00AC2A15" w:rsidRDefault="00421916" w14:paraId="2177CCEC" w14:textId="44CADFB6">
      <w:pPr>
        <w:pStyle w:val="Listenabsatz"/>
        <w:numPr>
          <w:ilvl w:val="0"/>
          <w:numId w:val="21"/>
        </w:numPr>
      </w:pPr>
      <w:r>
        <w:t>Es soll der Gesamtschwerpunkt eingezeichnet sein</w:t>
      </w:r>
    </w:p>
    <w:p w:rsidR="0019189A" w:rsidP="00AC2A15" w:rsidRDefault="0019189A" w14:paraId="35BAF1E1" w14:textId="7A70CFDF">
      <w:pPr>
        <w:pStyle w:val="Listenabsatz"/>
        <w:numPr>
          <w:ilvl w:val="0"/>
          <w:numId w:val="21"/>
        </w:numPr>
      </w:pPr>
      <w:r>
        <w:t>Folgende geometrische Figuren sollen abgebildet werden können:</w:t>
      </w:r>
    </w:p>
    <w:p w:rsidR="0019189A" w:rsidP="0019189A" w:rsidRDefault="0049512C" w14:paraId="377F20AA" w14:textId="44096375">
      <w:pPr>
        <w:pStyle w:val="Listenabsatz"/>
        <w:numPr>
          <w:ilvl w:val="1"/>
          <w:numId w:val="21"/>
        </w:numPr>
      </w:pPr>
      <w:r>
        <w:t>Viereck</w:t>
      </w:r>
    </w:p>
    <w:p w:rsidR="0049512C" w:rsidP="0019189A" w:rsidRDefault="0049512C" w14:paraId="2D565FF4" w14:textId="6D680B9E">
      <w:pPr>
        <w:pStyle w:val="Listenabsatz"/>
        <w:numPr>
          <w:ilvl w:val="1"/>
          <w:numId w:val="21"/>
        </w:numPr>
      </w:pPr>
      <w:r>
        <w:t>Dreieck</w:t>
      </w:r>
    </w:p>
    <w:p w:rsidR="0049512C" w:rsidP="0019189A" w:rsidRDefault="0049512C" w14:paraId="554A9DD0" w14:textId="6CDFA64E">
      <w:pPr>
        <w:pStyle w:val="Listenabsatz"/>
        <w:numPr>
          <w:ilvl w:val="1"/>
          <w:numId w:val="21"/>
        </w:numPr>
      </w:pPr>
      <w:r>
        <w:t>Kreis</w:t>
      </w:r>
    </w:p>
    <w:p w:rsidR="0049512C" w:rsidP="0019189A" w:rsidRDefault="0049512C" w14:paraId="0DF10206" w14:textId="25A659F8">
      <w:pPr>
        <w:pStyle w:val="Listenabsatz"/>
        <w:numPr>
          <w:ilvl w:val="1"/>
          <w:numId w:val="21"/>
        </w:numPr>
      </w:pPr>
      <w:r>
        <w:t>Kreisabschnitt</w:t>
      </w:r>
    </w:p>
    <w:p w:rsidR="00FC69FF" w:rsidP="0019189A" w:rsidRDefault="00FC69FF" w14:paraId="415F27C6" w14:textId="2A3BE858">
      <w:pPr>
        <w:pStyle w:val="Listenabsatz"/>
        <w:numPr>
          <w:ilvl w:val="1"/>
          <w:numId w:val="21"/>
        </w:numPr>
      </w:pPr>
      <w:r>
        <w:t>Kreissektor</w:t>
      </w:r>
    </w:p>
    <w:p w:rsidR="00445DB6" w:rsidP="00AC2A15" w:rsidRDefault="00BF54DF" w14:paraId="2A5A2E9D" w14:textId="36D6BDF4">
      <w:pPr>
        <w:pStyle w:val="Listenabsatz"/>
        <w:numPr>
          <w:ilvl w:val="0"/>
          <w:numId w:val="21"/>
        </w:numPr>
      </w:pPr>
      <w:r>
        <w:t>Funktionen</w:t>
      </w:r>
      <w:r w:rsidR="00B04CAD">
        <w:t xml:space="preserve"> der geometrischen Figuren</w:t>
      </w:r>
    </w:p>
    <w:p w:rsidR="00B04CAD" w:rsidP="00B04CAD" w:rsidRDefault="00F82742" w14:paraId="41240B52" w14:textId="3DFAA3FD">
      <w:pPr>
        <w:pStyle w:val="Listenabsatz"/>
        <w:numPr>
          <w:ilvl w:val="1"/>
          <w:numId w:val="21"/>
        </w:numPr>
      </w:pPr>
      <w:r>
        <w:t>Berechnung der eigenen Fläche</w:t>
      </w:r>
    </w:p>
    <w:p w:rsidR="00F82742" w:rsidP="00B04CAD" w:rsidRDefault="00F82742" w14:paraId="04307DBA" w14:textId="77777777">
      <w:pPr>
        <w:pStyle w:val="Listenabsatz"/>
        <w:numPr>
          <w:ilvl w:val="1"/>
          <w:numId w:val="21"/>
        </w:numPr>
      </w:pPr>
      <w:r>
        <w:t>Berechnung des eigenen Schwerpunktes</w:t>
      </w:r>
    </w:p>
    <w:p w:rsidR="00F82742" w:rsidP="00B04CAD" w:rsidRDefault="00BF54DF" w14:paraId="1E2B59D7" w14:textId="6C976342">
      <w:pPr>
        <w:pStyle w:val="Listenabsatz"/>
        <w:numPr>
          <w:ilvl w:val="1"/>
          <w:numId w:val="21"/>
        </w:numPr>
      </w:pPr>
      <w:r>
        <w:t>Berechnung der eigenen X- &amp; Y-Koordinaten</w:t>
      </w:r>
    </w:p>
    <w:p w:rsidR="00BF54DF" w:rsidP="00B04CAD" w:rsidRDefault="00DB559F" w14:paraId="3750BD96" w14:textId="3D35AA0B">
      <w:pPr>
        <w:pStyle w:val="Listenabsatz"/>
        <w:numPr>
          <w:ilvl w:val="1"/>
          <w:numId w:val="21"/>
        </w:numPr>
      </w:pPr>
      <w:r>
        <w:t xml:space="preserve">Zeichenfunktion </w:t>
      </w:r>
      <w:r>
        <w:rPr>
          <w:rFonts w:ascii="Wingdings" w:hAnsi="Wingdings" w:eastAsia="Wingdings" w:cs="Wingdings"/>
        </w:rPr>
        <w:t>à</w:t>
      </w:r>
      <w:r>
        <w:t xml:space="preserve"> Die Figu</w:t>
      </w:r>
      <w:r w:rsidR="00FC2123">
        <w:t>r soll sich selbst zeichnen können</w:t>
      </w:r>
    </w:p>
    <w:p w:rsidRPr="00FF22D3" w:rsidR="002B1CC4" w:rsidP="002B1CC4" w:rsidRDefault="00080366" w14:paraId="52707359" w14:textId="1A263639">
      <w:pPr>
        <w:pStyle w:val="Listenabsatz"/>
        <w:numPr>
          <w:ilvl w:val="2"/>
          <w:numId w:val="21"/>
        </w:numPr>
        <w:rPr>
          <w:rStyle w:val="Hervorhebung"/>
        </w:rPr>
      </w:pPr>
      <w:r w:rsidRPr="00FF22D3">
        <w:rPr>
          <w:rStyle w:val="Hervorhebung"/>
        </w:rPr>
        <w:t>Kleiner Tipp für die Zeichenfunktion</w:t>
      </w:r>
      <w:r w:rsidRPr="00FF22D3" w:rsidR="002B1CC4">
        <w:rPr>
          <w:rStyle w:val="Hervorhebung"/>
        </w:rPr>
        <w:t xml:space="preserve"> </w:t>
      </w:r>
      <w:r w:rsidRPr="00FF22D3" w:rsidR="002B1CC4">
        <w:rPr>
          <w:rStyle w:val="Hervorhebung"/>
          <w:rFonts w:ascii="Wingdings" w:hAnsi="Wingdings" w:eastAsia="Wingdings" w:cs="Wingdings"/>
        </w:rPr>
        <w:t>à</w:t>
      </w:r>
      <w:r w:rsidRPr="00FF22D3" w:rsidR="002B1CC4">
        <w:rPr>
          <w:rStyle w:val="Hervorhebung"/>
        </w:rPr>
        <w:t xml:space="preserve"> </w:t>
      </w:r>
      <w:r w:rsidRPr="00FF22D3" w:rsidR="00F947F2">
        <w:rPr>
          <w:rStyle w:val="Hervorhebung"/>
        </w:rPr>
        <w:t>Mit ScottPlot kann mach zeichnen</w:t>
      </w:r>
      <w:r w:rsidRPr="00FF22D3" w:rsidR="00351EB1">
        <w:rPr>
          <w:rStyle w:val="Hervorhebung"/>
        </w:rPr>
        <w:t xml:space="preserve"> und </w:t>
      </w:r>
      <w:r w:rsidRPr="00FF22D3" w:rsidR="009D32FA">
        <w:rPr>
          <w:rStyle w:val="Hervorhebung"/>
        </w:rPr>
        <w:t>um eine zusammengesetzte Fläche zeichnen zu können, muss man mit dem gleichen Plot Objekt arbeiten.</w:t>
      </w:r>
    </w:p>
    <w:p w:rsidR="00311EE3" w:rsidP="00311EE3" w:rsidRDefault="00311EE3" w14:paraId="00E011AD" w14:textId="77777777"/>
    <w:p w:rsidRPr="00311EE3" w:rsidR="00311EE3" w:rsidP="00311EE3" w:rsidRDefault="00311EE3" w14:paraId="2F12BD71" w14:textId="77777777">
      <w:pPr>
        <w:rPr>
          <w:color w:val="EE0000"/>
        </w:rPr>
      </w:pPr>
      <w:r>
        <w:rPr>
          <w:color w:val="EE0000"/>
        </w:rPr>
        <w:t>Dokumentieren Sie alle Lösungspunkte, die unter Punkt 2 gefordert sind.</w:t>
      </w:r>
    </w:p>
    <w:p w:rsidRPr="005645AB" w:rsidR="009644FE" w:rsidP="009644FE" w:rsidRDefault="00311EE3" w14:paraId="7CFA563D" w14:textId="77777777">
      <w:pPr>
        <w:pStyle w:val="berschrift1"/>
      </w:pPr>
      <w:bookmarkStart w:name="_Toc214281986" w:id="5"/>
      <w:r>
        <w:t>Lösung</w:t>
      </w:r>
      <w:bookmarkEnd w:id="5"/>
    </w:p>
    <w:p w:rsidR="009644FE" w:rsidP="008C07FB" w:rsidRDefault="00311EE3" w14:paraId="2ACB64B9" w14:textId="77777777">
      <w:pPr>
        <w:pStyle w:val="berschrift2"/>
      </w:pPr>
      <w:bookmarkStart w:name="_Toc214281987" w:id="6"/>
      <w:r>
        <w:t>Zusammenfassung der Lösung</w:t>
      </w:r>
      <w:bookmarkEnd w:id="6"/>
    </w:p>
    <w:p w:rsidRPr="00311EE3" w:rsidR="00311EE3" w:rsidP="208BF590" w:rsidRDefault="00311EE3" w14:paraId="57E3E77F" w14:textId="5BD51D71">
      <w:pPr>
        <w:pStyle w:val="Listenabsatz"/>
        <w:numPr>
          <w:ilvl w:val="0"/>
          <w:numId w:val="23"/>
        </w:numPr>
        <w:rPr/>
      </w:pPr>
      <w:r w:rsidRPr="208BF590" w:rsidR="34235790">
        <w:rPr>
          <w:b w:val="1"/>
          <w:bCs w:val="1"/>
        </w:rPr>
        <w:t xml:space="preserve">Pass </w:t>
      </w:r>
      <w:r w:rsidRPr="208BF590" w:rsidR="34235790">
        <w:rPr>
          <w:b w:val="1"/>
          <w:bCs w:val="1"/>
        </w:rPr>
        <w:t>by</w:t>
      </w:r>
      <w:r w:rsidRPr="208BF590" w:rsidR="34235790">
        <w:rPr>
          <w:b w:val="1"/>
          <w:bCs w:val="1"/>
        </w:rPr>
        <w:t xml:space="preserve"> Value:</w:t>
      </w:r>
      <w:r w:rsidR="34235790">
        <w:rPr/>
        <w:t xml:space="preserve"> Kopie eines Wertes wird an Funktion übergeben. Änderungen am Wert innerhalb der Funktion </w:t>
      </w:r>
      <w:r w:rsidR="34235790">
        <w:rPr/>
        <w:t>betrefen</w:t>
      </w:r>
      <w:r w:rsidR="34235790">
        <w:rPr/>
        <w:t xml:space="preserve"> nur die Kopie und nicht die ursprüngliche Variab</w:t>
      </w:r>
      <w:r w:rsidR="3755757D">
        <w:rPr/>
        <w:t>le</w:t>
      </w:r>
    </w:p>
    <w:p w:rsidR="5E4B278E" w:rsidP="208BF590" w:rsidRDefault="5E4B278E" w14:paraId="73EE93D2" w14:textId="3123638E">
      <w:pPr>
        <w:pStyle w:val="Listenabsatz"/>
        <w:numPr>
          <w:ilvl w:val="1"/>
          <w:numId w:val="23"/>
        </w:numPr>
        <w:rPr/>
      </w:pPr>
      <w:r w:rsidR="5E4B278E">
        <w:rPr/>
        <w:t xml:space="preserve">Komplexe Datentypen: </w:t>
      </w:r>
      <w:r w:rsidR="0EE5A49F">
        <w:rPr/>
        <w:t>Es wird die Referenz kopiert, nicht das Objekt selbst- &gt; Funktion bekommt eine Kopie der Referenz aber es zeigen beide auf dasselbe Obje</w:t>
      </w:r>
      <w:r w:rsidR="40BB825E">
        <w:rPr/>
        <w:t xml:space="preserve">kt. Wenn </w:t>
      </w:r>
      <w:r w:rsidR="40BB825E">
        <w:rPr/>
        <w:t>änderungen</w:t>
      </w:r>
      <w:r w:rsidR="40BB825E">
        <w:rPr/>
        <w:t xml:space="preserve"> vorgenommen </w:t>
      </w:r>
      <w:r w:rsidR="40BB825E">
        <w:rPr/>
        <w:t>werden</w:t>
      </w:r>
      <w:r w:rsidR="40BB825E">
        <w:rPr/>
        <w:t xml:space="preserve"> wirkt es sich auf das Original aus außer die Referenz wird neu zugewiesen. </w:t>
      </w:r>
    </w:p>
    <w:p w:rsidR="3755757D" w:rsidP="208BF590" w:rsidRDefault="3755757D" w14:paraId="1EEDE1BC" w14:textId="6138C6DF">
      <w:pPr>
        <w:pStyle w:val="Listenabsatz"/>
        <w:numPr>
          <w:ilvl w:val="0"/>
          <w:numId w:val="23"/>
        </w:numPr>
        <w:rPr/>
      </w:pPr>
      <w:r w:rsidRPr="208BF590" w:rsidR="3755757D">
        <w:rPr>
          <w:b w:val="1"/>
          <w:bCs w:val="1"/>
        </w:rPr>
        <w:t xml:space="preserve">Pass </w:t>
      </w:r>
      <w:r w:rsidRPr="208BF590" w:rsidR="3755757D">
        <w:rPr>
          <w:b w:val="1"/>
          <w:bCs w:val="1"/>
        </w:rPr>
        <w:t>by</w:t>
      </w:r>
      <w:r w:rsidRPr="208BF590" w:rsidR="3755757D">
        <w:rPr>
          <w:b w:val="1"/>
          <w:bCs w:val="1"/>
        </w:rPr>
        <w:t xml:space="preserve"> </w:t>
      </w:r>
      <w:r w:rsidRPr="208BF590" w:rsidR="3755757D">
        <w:rPr>
          <w:b w:val="1"/>
          <w:bCs w:val="1"/>
        </w:rPr>
        <w:t>reference</w:t>
      </w:r>
      <w:r w:rsidR="3755757D">
        <w:rPr/>
        <w:t xml:space="preserve">: Es wird die Adresse </w:t>
      </w:r>
      <w:r w:rsidR="3755757D">
        <w:rPr/>
        <w:t>d</w:t>
      </w:r>
      <w:r w:rsidR="2C8FA63A">
        <w:rPr/>
        <w:t>er</w:t>
      </w:r>
      <w:r w:rsidR="3755757D">
        <w:rPr/>
        <w:t xml:space="preserve"> Variable übergeben. </w:t>
      </w:r>
      <w:r w:rsidR="431B124C">
        <w:rPr/>
        <w:t xml:space="preserve">Funktion hat </w:t>
      </w:r>
      <w:r w:rsidR="431B124C">
        <w:rPr/>
        <w:t>zugriff</w:t>
      </w:r>
      <w:r w:rsidR="431B124C">
        <w:rPr/>
        <w:t xml:space="preserve"> auf die ursprüngliche Variable und kann diese auch verändern. Stichwort -&gt;Pointer</w:t>
      </w:r>
    </w:p>
    <w:p w:rsidR="208BF590" w:rsidP="208BF590" w:rsidRDefault="208BF590" w14:paraId="0433EA56" w14:textId="46D6A7E7">
      <w:pPr>
        <w:pStyle w:val="Listenabsatz"/>
        <w:ind w:left="720"/>
      </w:pPr>
    </w:p>
    <w:p w:rsidRPr="005645AB" w:rsidR="002E1043" w:rsidP="002E1043" w:rsidRDefault="002E1043" w14:paraId="5D34C841" w14:textId="77777777">
      <w:pPr>
        <w:tabs>
          <w:tab w:val="left" w:pos="6490"/>
        </w:tabs>
      </w:pPr>
    </w:p>
    <w:sectPr w:rsidRPr="005645AB" w:rsidR="002E1043" w:rsidSect="009644F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orient="portrait" w:code="9"/>
      <w:pgMar w:top="1652" w:right="1418" w:bottom="1616" w:left="1418" w:header="709" w:footer="28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7B58" w:rsidRDefault="001A7B58" w14:paraId="366FED7C" w14:textId="77777777">
      <w:r>
        <w:separator/>
      </w:r>
    </w:p>
  </w:endnote>
  <w:endnote w:type="continuationSeparator" w:id="0">
    <w:p w:rsidR="001A7B58" w:rsidRDefault="001A7B58" w14:paraId="4EEDED7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12F1" w:rsidRDefault="00DC12F1" w14:paraId="014B6FF0" w14:textId="777777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US"/>
      </w:rPr>
      <w:id w:val="579956046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:rsidRPr="006533C5" w:rsidR="00075DD3" w:rsidRDefault="00075DD3" w14:paraId="3B7C7196" w14:textId="77777777">
        <w:pPr>
          <w:pStyle w:val="Fuzeile"/>
          <w:jc w:val="center"/>
          <w:rPr>
            <w:noProof/>
            <w:lang w:val="en-US"/>
          </w:rPr>
        </w:pPr>
      </w:p>
      <w:tbl>
        <w:tblPr>
          <w:tblW w:w="9282" w:type="dxa"/>
          <w:tblLook w:val="01E0" w:firstRow="1" w:lastRow="1" w:firstColumn="1" w:lastColumn="1" w:noHBand="0" w:noVBand="0"/>
        </w:tblPr>
        <w:tblGrid>
          <w:gridCol w:w="9282"/>
        </w:tblGrid>
        <w:tr w:rsidRPr="00AC4FF1" w:rsidR="00261FC1" w:rsidTr="55E3D890" w14:paraId="45FE779A" w14:textId="77777777">
          <w:trPr>
            <w:trHeight w:val="914" w:hRule="exact"/>
          </w:trPr>
          <w:tc>
            <w:tcPr>
              <w:tcW w:w="9282" w:type="dxa"/>
              <w:tcBorders>
                <w:top w:val="dashed" w:color="auto" w:sz="4" w:space="0"/>
              </w:tcBorders>
              <w:tcMar/>
              <w:vAlign w:val="center"/>
            </w:tcPr>
            <w:p w:rsidR="00261FC1" w:rsidP="00261FC1" w:rsidRDefault="00261FC1" w14:paraId="301E5E69" w14:textId="77777777">
              <w:pPr>
                <w:spacing w:before="0" w:after="0" w:line="240" w:lineRule="auto"/>
                <w:jc w:val="center"/>
                <w:rPr>
                  <w:rFonts w:cs="Arial"/>
                  <w:bCs/>
                  <w:spacing w:val="-4"/>
                  <w:sz w:val="12"/>
                  <w:szCs w:val="12"/>
                </w:rPr>
              </w:pPr>
            </w:p>
            <w:p w:rsidRPr="00BA3CCA" w:rsidR="003B1AE8" w:rsidP="55E3D890" w:rsidRDefault="003B1AE8" w14:paraId="1818B099" w14:textId="77777777">
              <w:pPr>
                <w:spacing w:before="0" w:after="0" w:line="240" w:lineRule="auto"/>
                <w:jc w:val="center"/>
                <w:rPr>
                  <w:rFonts w:cs="Arial"/>
                  <w:sz w:val="12"/>
                  <w:szCs w:val="12"/>
                  <w:lang w:val="de-DE" w:eastAsia="de-AT"/>
                </w:rPr>
              </w:pPr>
              <w:r w:rsidRPr="55E3D890">
                <w:rPr>
                  <w:rFonts w:cs="Arial"/>
                  <w:b w:val="1"/>
                  <w:bCs w:val="1"/>
                  <w:spacing w:val="-4"/>
                  <w:sz w:val="12"/>
                  <w:szCs w:val="12"/>
                </w:rPr>
                <w:fldChar w:fldCharType="begin"/>
              </w:r>
              <w:r w:rsidRPr="55E3D890">
                <w:rPr>
                  <w:rFonts w:cs="Arial"/>
                  <w:b w:val="1"/>
                  <w:bCs w:val="1"/>
                  <w:spacing w:val="-4"/>
                  <w:sz w:val="12"/>
                  <w:szCs w:val="12"/>
                  <w:lang w:val="de-AT"/>
                </w:rPr>
                <w:instrText xml:space="preserve"> DOCPROPERTY  Company  \* MERGEFORMAT </w:instrText>
              </w:r>
              <w:r w:rsidRPr="55E3D890">
                <w:rPr>
                  <w:rFonts w:cs="Arial"/>
                  <w:b w:val="1"/>
                  <w:bCs w:val="1"/>
                  <w:spacing w:val="-4"/>
                  <w:sz w:val="12"/>
                  <w:szCs w:val="12"/>
                </w:rPr>
                <w:fldChar w:fldCharType="end"/>
              </w:r>
              <w:r w:rsidRPr="55E3D890" w:rsidR="55E3D890">
                <w:rPr>
                  <w:rFonts w:cs="Arial"/>
                  <w:spacing w:val="-4"/>
                  <w:sz w:val="12"/>
                  <w:szCs w:val="12"/>
                  <w:lang w:val="de-DE"/>
                </w:rPr>
                <w:t xml:space="preserve"> </w:t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>•</w:t>
              </w:r>
              <w:r w:rsidRPr="55E3D890" w:rsidR="55E3D890">
                <w:rPr>
                  <w:rFonts w:ascii="Times New Roman" w:hAnsi="Times New Roman"/>
                  <w:sz w:val="24"/>
                  <w:szCs w:val="24"/>
                  <w:lang w:val="de-DE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KNAPP_StreetName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 xml:space="preserve"> •</w:t>
              </w:r>
              <w:r w:rsidRPr="55E3D890" w:rsidR="55E3D890">
                <w:rPr>
                  <w:rFonts w:ascii="Times New Roman" w:hAnsi="Times New Roman"/>
                  <w:sz w:val="24"/>
                  <w:szCs w:val="24"/>
                  <w:lang w:val="de-DE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KNAPP_Zip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KNAPP_City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55E3D890" w:rsidR="55E3D890">
                <w:rPr>
                  <w:rFonts w:cs="Arial"/>
                  <w:spacing w:val="-4"/>
                  <w:sz w:val="12"/>
                  <w:szCs w:val="12"/>
                  <w:lang w:val="de-DE"/>
                </w:rPr>
                <w:t xml:space="preserve"> </w:t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>•</w:t>
              </w:r>
              <w:r w:rsidRPr="55E3D890" w:rsidR="55E3D890">
                <w:rPr>
                  <w:rFonts w:ascii="Times New Roman" w:hAnsi="Times New Roman"/>
                  <w:sz w:val="24"/>
                  <w:szCs w:val="24"/>
                  <w:lang w:val="de-DE"/>
                </w:rPr>
                <w:t xml:space="preserve"> </w:t>
              </w:r>
              <w:r>
                <w:rPr>
                  <w:rFonts w:cs="Arial"/>
                  <w:spacing w:val="-4"/>
                  <w:sz w:val="12"/>
                  <w:szCs w:val="12"/>
                </w:rPr>
                <w:fldChar w:fldCharType="begin"/>
              </w:r>
              <w:r w:rsidRPr="00BA3CCA">
                <w:rPr>
                  <w:rFonts w:cs="Arial"/>
                  <w:spacing w:val="-4"/>
                  <w:sz w:val="12"/>
                  <w:szCs w:val="12"/>
                  <w:lang w:val="de-AT"/>
                </w:rPr>
                <w:instrText xml:space="preserve"> DOCPROPERTY  KNAPP_Country  \* MERGEFORMAT </w:instrText>
              </w:r>
              <w:r>
                <w:rPr>
                  <w:rFonts w:cs="Arial"/>
                  <w:spacing w:val="-4"/>
                  <w:sz w:val="12"/>
                  <w:szCs w:val="12"/>
                </w:rPr>
                <w:fldChar w:fldCharType="end"/>
              </w:r>
              <w:r w:rsidRPr="55E3D890" w:rsidR="55E3D890">
                <w:rPr>
                  <w:rFonts w:cs="Arial"/>
                  <w:spacing w:val="-4"/>
                  <w:sz w:val="12"/>
                  <w:szCs w:val="12"/>
                  <w:lang w:val="de-DE"/>
                </w:rPr>
                <w:t xml:space="preserve"> </w:t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>•</w:t>
              </w:r>
              <w:r w:rsidRPr="55E3D890" w:rsidR="55E3D890">
                <w:rPr>
                  <w:rFonts w:ascii="Times New Roman" w:hAnsi="Times New Roman"/>
                  <w:sz w:val="24"/>
                  <w:szCs w:val="24"/>
                  <w:lang w:val="de-DE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KNAPP_Phone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 xml:space="preserve"> •</w:t>
              </w:r>
              <w:r w:rsidRPr="55E3D890" w:rsidR="55E3D890">
                <w:rPr>
                  <w:rFonts w:ascii="Times New Roman" w:hAnsi="Times New Roman"/>
                  <w:sz w:val="24"/>
                  <w:szCs w:val="24"/>
                  <w:lang w:val="de-DE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KNAPP_Mail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 xml:space="preserve"> •</w:t>
              </w:r>
              <w:r w:rsidRPr="55E3D890" w:rsidR="55E3D890">
                <w:rPr>
                  <w:rFonts w:ascii="Times New Roman" w:hAnsi="Times New Roman"/>
                  <w:sz w:val="24"/>
                  <w:szCs w:val="24"/>
                  <w:lang w:val="de-DE"/>
                </w:rPr>
                <w:t xml:space="preserve"> </w:t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 xml:space="preserve">VAT Identification Number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KNAPP_TaxVAT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 xml:space="preserve"> •</w:t>
              </w:r>
              <w:r w:rsidRPr="55E3D890" w:rsidR="55E3D890">
                <w:rPr>
                  <w:rFonts w:ascii="Times New Roman" w:hAnsi="Times New Roman"/>
                  <w:sz w:val="24"/>
                  <w:szCs w:val="24"/>
                  <w:lang w:val="de-DE"/>
                </w:rPr>
                <w:t xml:space="preserve"> </w:t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 xml:space="preserve">Tax Number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KNAPP_TaxNumber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 xml:space="preserve"> •</w:t>
              </w:r>
              <w:r w:rsidRPr="55E3D890" w:rsidR="55E3D890">
                <w:rPr>
                  <w:rFonts w:ascii="Times New Roman" w:hAnsi="Times New Roman"/>
                  <w:sz w:val="24"/>
                  <w:szCs w:val="24"/>
                  <w:lang w:val="de-DE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KNAPP_BankName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 xml:space="preserve"> •</w:t>
              </w:r>
              <w:r w:rsidRPr="55E3D890" w:rsidR="55E3D890">
                <w:rPr>
                  <w:rFonts w:ascii="Times New Roman" w:hAnsi="Times New Roman"/>
                  <w:sz w:val="24"/>
                  <w:szCs w:val="24"/>
                  <w:lang w:val="de-DE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KNAPP_IBAN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55E3D890" w:rsidR="55E3D890">
                <w:rPr>
                  <w:rFonts w:cs="Arial"/>
                  <w:spacing w:val="-4"/>
                  <w:sz w:val="12"/>
                  <w:szCs w:val="12"/>
                  <w:lang w:val="de-DE"/>
                </w:rPr>
                <w:t xml:space="preserve"> </w:t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>•</w:t>
              </w:r>
              <w:r w:rsidRPr="55E3D890" w:rsidR="55E3D890">
                <w:rPr>
                  <w:rFonts w:ascii="Times New Roman" w:hAnsi="Times New Roman"/>
                  <w:sz w:val="24"/>
                  <w:szCs w:val="24"/>
                  <w:lang w:val="de-DE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KNAPP_BIC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 xml:space="preserve"> •</w:t>
              </w:r>
              <w:r w:rsidRPr="55E3D890" w:rsidR="55E3D890">
                <w:rPr>
                  <w:rFonts w:ascii="Times New Roman" w:hAnsi="Times New Roman"/>
                  <w:sz w:val="24"/>
                  <w:szCs w:val="24"/>
                  <w:lang w:val="de-DE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KNAPP_PlaceOfJurisdiction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  <w:r w:rsidRPr="55E3D890" w:rsidR="55E3D890">
                <w:rPr>
                  <w:rFonts w:cs="Arial"/>
                  <w:sz w:val="12"/>
                  <w:szCs w:val="12"/>
                  <w:lang w:val="de-DE" w:eastAsia="de-AT"/>
                </w:rPr>
                <w:t xml:space="preserve"> •</w:t>
              </w:r>
              <w:r w:rsidRPr="55E3D890" w:rsidR="55E3D890">
                <w:rPr>
                  <w:rFonts w:ascii="Times New Roman" w:hAnsi="Times New Roman"/>
                  <w:sz w:val="24"/>
                  <w:szCs w:val="24"/>
                  <w:lang w:val="de-DE"/>
                </w:rPr>
                <w:t xml:space="preserve"> </w: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begin"/>
              </w:r>
              <w:r w:rsidRPr="00BA3CCA">
                <w:rPr>
                  <w:rFonts w:cs="Arial"/>
                  <w:sz w:val="12"/>
                  <w:szCs w:val="12"/>
                  <w:lang w:val="de-AT" w:eastAsia="de-AT"/>
                </w:rPr>
                <w:instrText xml:space="preserve"> DOCPROPERTY  KNAPP_CorporateRegistrationNumber  \* MERGEFORMAT </w:instrText>
              </w:r>
              <w:r>
                <w:rPr>
                  <w:rFonts w:cs="Arial"/>
                  <w:sz w:val="12"/>
                  <w:szCs w:val="12"/>
                  <w:lang w:eastAsia="de-AT"/>
                </w:rPr>
                <w:fldChar w:fldCharType="end"/>
              </w:r>
            </w:p>
            <w:p w:rsidRPr="00BA3CCA" w:rsidR="00261FC1" w:rsidP="00261FC1" w:rsidRDefault="00261FC1" w14:paraId="063B97E1" w14:textId="77777777">
              <w:pPr>
                <w:spacing w:before="0" w:after="0" w:line="240" w:lineRule="auto"/>
                <w:jc w:val="center"/>
                <w:rPr>
                  <w:rFonts w:cs="Arial"/>
                  <w:sz w:val="12"/>
                  <w:szCs w:val="12"/>
                  <w:lang w:val="de-AT" w:eastAsia="de-AT"/>
                </w:rPr>
              </w:pPr>
            </w:p>
            <w:tbl>
              <w:tblPr>
                <w:tblStyle w:val="Tabellenraster"/>
                <w:tblW w:w="0" w:type="auto"/>
                <w:tblLook w:val="04A0" w:firstRow="1" w:lastRow="0" w:firstColumn="1" w:lastColumn="0" w:noHBand="0" w:noVBand="1"/>
              </w:tblPr>
              <w:tblGrid>
                <w:gridCol w:w="3018"/>
                <w:gridCol w:w="3019"/>
                <w:gridCol w:w="3019"/>
              </w:tblGrid>
              <w:tr w:rsidRPr="00BC5CA4" w:rsidR="00261FC1" w:rsidTr="007F6145" w14:paraId="1ADF539A" w14:textId="77777777">
                <w:tc>
                  <w:tcPr>
                    <w:tcW w:w="301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BA3CCA" w:rsidR="00261FC1" w:rsidP="00261FC1" w:rsidRDefault="00261FC1" w14:paraId="373E525A" w14:textId="77777777">
                    <w:pPr>
                      <w:spacing w:before="0" w:after="0" w:line="240" w:lineRule="auto"/>
                      <w:jc w:val="left"/>
                      <w:rPr>
                        <w:rFonts w:cs="Arial"/>
                        <w:sz w:val="16"/>
                        <w:szCs w:val="16"/>
                        <w:lang w:val="de-AT"/>
                      </w:rPr>
                    </w:pPr>
                  </w:p>
                </w:tc>
                <w:tc>
                  <w:tcPr>
                    <w:tcW w:w="301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BC5CA4" w:rsidR="00261FC1" w:rsidP="00261FC1" w:rsidRDefault="00261FC1" w14:paraId="6CEA28B3" w14:textId="77777777">
                    <w:pPr>
                      <w:spacing w:before="0" w:after="0" w:line="240" w:lineRule="auto"/>
                      <w:jc w:val="center"/>
                      <w:rPr>
                        <w:rFonts w:cs="Arial"/>
                        <w:sz w:val="16"/>
                        <w:szCs w:val="16"/>
                      </w:rPr>
                    </w:pP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instrText xml:space="preserve"> DOCPROPERTY  KNAPP_Security_Level  \* MERGEFORMAT </w:instrText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="002B5DA6">
                      <w:rPr>
                        <w:rFonts w:cs="Arial"/>
                        <w:sz w:val="16"/>
                        <w:szCs w:val="16"/>
                        <w:lang w:val="en-US"/>
                      </w:rPr>
                      <w:t>confidential</w:t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fldChar w:fldCharType="end"/>
                    </w:r>
                    <w:r w:rsidRPr="00BC5CA4">
                      <w:rPr>
                        <w:rFonts w:cs="Arial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c>
                <w:tc>
                  <w:tcPr>
                    <w:tcW w:w="3019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BC5CA4" w:rsidR="00261FC1" w:rsidP="00261FC1" w:rsidRDefault="00261FC1" w14:paraId="6E284B58" w14:textId="77777777">
                    <w:pPr>
                      <w:spacing w:before="0" w:after="0" w:line="240" w:lineRule="auto"/>
                      <w:jc w:val="right"/>
                      <w:rPr>
                        <w:rFonts w:cs="Arial"/>
                        <w:sz w:val="16"/>
                        <w:szCs w:val="16"/>
                      </w:rPr>
                    </w:pP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fldChar w:fldCharType="begin"/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instrText>PAGE   \* MERGEFORMAT</w:instrText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fldChar w:fldCharType="separate"/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t>1</w:t>
                    </w:r>
                    <w:r w:rsidRPr="00BC5CA4">
                      <w:rPr>
                        <w:rFonts w:cs="Arial"/>
                        <w:caps/>
                        <w:color w:val="4B4B4D" w:themeColor="accent1"/>
                      </w:rPr>
                      <w:fldChar w:fldCharType="end"/>
                    </w:r>
                  </w:p>
                </w:tc>
              </w:tr>
            </w:tbl>
            <w:p w:rsidRPr="00BC5CA4" w:rsidR="00261FC1" w:rsidP="00261FC1" w:rsidRDefault="00261FC1" w14:paraId="0496EC54" w14:textId="77777777">
              <w:pPr>
                <w:spacing w:before="0" w:after="0" w:line="240" w:lineRule="auto"/>
                <w:rPr>
                  <w:rFonts w:cs="Arial"/>
                  <w:sz w:val="16"/>
                  <w:szCs w:val="16"/>
                </w:rPr>
              </w:pPr>
            </w:p>
            <w:p w:rsidRPr="00BC5CA4" w:rsidR="00261FC1" w:rsidP="00261FC1" w:rsidRDefault="00261FC1" w14:paraId="2CF4FA87" w14:textId="77777777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:rsidRPr="00BC5CA4" w:rsidR="00261FC1" w:rsidP="00261FC1" w:rsidRDefault="00261FC1" w14:paraId="4D3BE6BB" w14:textId="77777777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:rsidRPr="00BC5CA4" w:rsidR="00261FC1" w:rsidP="00261FC1" w:rsidRDefault="00261FC1" w14:paraId="0E0F7E09" w14:textId="77777777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:rsidRPr="00BC5CA4" w:rsidR="00261FC1" w:rsidP="00261FC1" w:rsidRDefault="00261FC1" w14:paraId="0362DA8B" w14:textId="77777777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:rsidRPr="00BC5CA4" w:rsidR="00261FC1" w:rsidP="00261FC1" w:rsidRDefault="00261FC1" w14:paraId="0266AD9D" w14:textId="77777777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:rsidRPr="00BC5CA4" w:rsidR="00261FC1" w:rsidP="00261FC1" w:rsidRDefault="00261FC1" w14:paraId="381F0C78" w14:textId="77777777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:rsidRPr="00BC5CA4" w:rsidR="00261FC1" w:rsidP="00261FC1" w:rsidRDefault="00261FC1" w14:paraId="1A2E266C" w14:textId="77777777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:rsidRPr="00BC5CA4" w:rsidR="00261FC1" w:rsidP="00261FC1" w:rsidRDefault="00261FC1" w14:paraId="7784CB02" w14:textId="77777777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:rsidRPr="00BC5CA4" w:rsidR="00261FC1" w:rsidP="00261FC1" w:rsidRDefault="00261FC1" w14:paraId="3C6CFA65" w14:textId="77777777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:rsidRPr="00BC5CA4" w:rsidR="00261FC1" w:rsidP="00261FC1" w:rsidRDefault="00261FC1" w14:paraId="3BCED978" w14:textId="77777777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:rsidRPr="00BC5CA4" w:rsidR="00261FC1" w:rsidP="00261FC1" w:rsidRDefault="00261FC1" w14:paraId="0979B633" w14:textId="77777777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:rsidRPr="00BC5CA4" w:rsidR="00261FC1" w:rsidP="00261FC1" w:rsidRDefault="00261FC1" w14:paraId="1D4F81B2" w14:textId="77777777">
              <w:pPr>
                <w:spacing w:before="0" w:after="0" w:line="240" w:lineRule="auto"/>
                <w:jc w:val="center"/>
                <w:rPr>
                  <w:rFonts w:cs="Arial"/>
                  <w:sz w:val="16"/>
                  <w:szCs w:val="16"/>
                </w:rPr>
              </w:pPr>
            </w:p>
            <w:p w:rsidRPr="00AC4FF1" w:rsidR="00261FC1" w:rsidP="00261FC1" w:rsidRDefault="00261FC1" w14:paraId="0E2F41DD" w14:textId="77777777">
              <w:pPr>
                <w:spacing w:before="0" w:after="0" w:line="240" w:lineRule="auto"/>
                <w:jc w:val="center"/>
                <w:rPr>
                  <w:rFonts w:cs="Arial"/>
                </w:rPr>
              </w:pPr>
            </w:p>
          </w:tc>
        </w:tr>
      </w:tbl>
      <w:p w:rsidRPr="00261FC1" w:rsidR="00C24F30" w:rsidP="00261FC1" w:rsidRDefault="00075DD3" w14:paraId="4E3F3140" w14:textId="77777777">
        <w:pPr>
          <w:pStyle w:val="Fuzeile"/>
          <w:tabs>
            <w:tab w:val="left" w:pos="4075"/>
          </w:tabs>
          <w:rPr>
            <w:rFonts w:cs="Arial"/>
            <w:bCs/>
            <w:color w:val="4B4B4D" w:themeColor="accent1"/>
            <w:spacing w:val="-4"/>
            <w:sz w:val="12"/>
            <w:szCs w:val="12"/>
            <w:lang w:val="en-US"/>
          </w:rPr>
        </w:pPr>
        <w:r w:rsidRPr="006533C5">
          <w:rPr>
            <w:lang w:val="en-US"/>
          </w:rPr>
          <w:tab/>
        </w:r>
        <w:r w:rsidRPr="006533C5">
          <w:rPr>
            <w:lang w:val="en-US"/>
          </w:rPr>
          <w:tab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10866D5" w:rsidTr="110866D5" w14:paraId="7D6C3167" w14:textId="77777777">
      <w:tc>
        <w:tcPr>
          <w:tcW w:w="3020" w:type="dxa"/>
        </w:tcPr>
        <w:p w:rsidR="110866D5" w:rsidP="110866D5" w:rsidRDefault="110866D5" w14:paraId="2DEC8A91" w14:textId="77777777">
          <w:pPr>
            <w:ind w:left="-115"/>
            <w:jc w:val="left"/>
          </w:pPr>
        </w:p>
      </w:tc>
      <w:tc>
        <w:tcPr>
          <w:tcW w:w="3020" w:type="dxa"/>
        </w:tcPr>
        <w:p w:rsidR="110866D5" w:rsidP="110866D5" w:rsidRDefault="110866D5" w14:paraId="668CBB62" w14:textId="77777777">
          <w:pPr>
            <w:jc w:val="center"/>
          </w:pPr>
        </w:p>
      </w:tc>
      <w:tc>
        <w:tcPr>
          <w:tcW w:w="3020" w:type="dxa"/>
        </w:tcPr>
        <w:p w:rsidR="110866D5" w:rsidP="110866D5" w:rsidRDefault="110866D5" w14:paraId="3FFD8F38" w14:textId="77777777">
          <w:pPr>
            <w:ind w:right="-115"/>
            <w:jc w:val="right"/>
          </w:pPr>
        </w:p>
      </w:tc>
    </w:tr>
  </w:tbl>
  <w:p w:rsidR="110866D5" w:rsidP="110866D5" w:rsidRDefault="110866D5" w14:paraId="3AB0495C" w14:textId="77777777">
    <w:pPr>
      <w:pStyle w:val="Fuzeile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7B58" w:rsidRDefault="001A7B58" w14:paraId="28A3D689" w14:textId="77777777">
      <w:r>
        <w:separator/>
      </w:r>
    </w:p>
  </w:footnote>
  <w:footnote w:type="continuationSeparator" w:id="0">
    <w:p w:rsidR="001A7B58" w:rsidRDefault="001A7B58" w14:paraId="6E12A5F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C12F1" w:rsidRDefault="00DC12F1" w14:paraId="1C6E2FD0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7691C" w:rsidR="00C24F30" w:rsidP="00514A3A" w:rsidRDefault="00514A3A" w14:paraId="39DDF4D7" w14:textId="77777777">
    <w:pPr>
      <w:pStyle w:val="Kopfzeile"/>
      <w:ind w:firstLine="0"/>
      <w:jc w:val="right"/>
    </w:pPr>
    <w:r>
      <w:rPr>
        <w:noProof/>
      </w:rPr>
      <w:drawing>
        <wp:inline distT="0" distB="0" distL="0" distR="0" wp14:anchorId="34FB4F11" wp14:editId="28151A71">
          <wp:extent cx="1242060" cy="395974"/>
          <wp:effectExtent l="0" t="0" r="0" b="4445"/>
          <wp:docPr id="6" name="Bil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ld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395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24F30" w:rsidP="000F4078" w:rsidRDefault="000F4078" w14:paraId="6E93B555" w14:textId="77777777">
    <w:pPr>
      <w:pStyle w:val="Kopfzeile"/>
      <w:jc w:val="right"/>
      <w:rPr>
        <w:sz w:val="4"/>
      </w:rPr>
    </w:pPr>
    <w:r>
      <w:rPr>
        <w:noProof/>
      </w:rPr>
      <w:drawing>
        <wp:inline distT="0" distB="0" distL="0" distR="0" wp14:anchorId="4CA41DAB" wp14:editId="4F1300F0">
          <wp:extent cx="1242060" cy="395974"/>
          <wp:effectExtent l="0" t="0" r="0" b="4445"/>
          <wp:docPr id="1" name="Bil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42060" cy="3959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6dac9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2"/>
    <w:multiLevelType w:val="singleLevel"/>
    <w:tmpl w:val="FFAAA122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FF504558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FFFFFF89"/>
    <w:multiLevelType w:val="singleLevel"/>
    <w:tmpl w:val="1ED2A8A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" w15:restartNumberingAfterBreak="0">
    <w:nsid w:val="07A20364"/>
    <w:multiLevelType w:val="multilevel"/>
    <w:tmpl w:val="7F6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0315E0"/>
    <w:multiLevelType w:val="hybridMultilevel"/>
    <w:tmpl w:val="17405A44"/>
    <w:lvl w:ilvl="0" w:tplc="B226E42A">
      <w:start w:val="1"/>
      <w:numFmt w:val="decimal"/>
      <w:pStyle w:val="KAufzaehlungNummerKlammer"/>
      <w:lvlText w:val="(%1)"/>
      <w:lvlJc w:val="left"/>
      <w:pPr>
        <w:tabs>
          <w:tab w:val="num" w:pos="2098"/>
        </w:tabs>
        <w:ind w:left="2098" w:hanging="397"/>
      </w:pPr>
      <w:rPr>
        <w:rFonts w:hint="default"/>
      </w:rPr>
    </w:lvl>
    <w:lvl w:ilvl="1" w:tplc="DE423EE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4C272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3AA27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FFA2C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EB2BF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C63E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7E94B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3C68B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1F390C"/>
    <w:multiLevelType w:val="hybridMultilevel"/>
    <w:tmpl w:val="6178D0A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67E1E3A"/>
    <w:multiLevelType w:val="hybridMultilevel"/>
    <w:tmpl w:val="B3AEA70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0336D00"/>
    <w:multiLevelType w:val="hybridMultilevel"/>
    <w:tmpl w:val="D4C2AE48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503AB5"/>
    <w:multiLevelType w:val="multilevel"/>
    <w:tmpl w:val="E90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3A820E8"/>
    <w:multiLevelType w:val="hybridMultilevel"/>
    <w:tmpl w:val="60AE6868"/>
    <w:lvl w:ilvl="0" w:tplc="3B9090BC">
      <w:start w:val="1"/>
      <w:numFmt w:val="decimal"/>
      <w:pStyle w:val="KAufzaehlungNummer1E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92E965A">
      <w:start w:val="1"/>
      <w:numFmt w:val="lowerLetter"/>
      <w:lvlText w:val="%2."/>
      <w:lvlJc w:val="left"/>
      <w:pPr>
        <w:tabs>
          <w:tab w:val="num" w:pos="2495"/>
        </w:tabs>
        <w:ind w:left="2495" w:hanging="397"/>
      </w:pPr>
      <w:rPr>
        <w:rFonts w:hint="default"/>
      </w:rPr>
    </w:lvl>
    <w:lvl w:ilvl="2" w:tplc="8966799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42E25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D0623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F82D2A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5F6BE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896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538ADC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C6482D"/>
    <w:multiLevelType w:val="hybridMultilevel"/>
    <w:tmpl w:val="089A615E"/>
    <w:lvl w:ilvl="0" w:tplc="706429E6">
      <w:start w:val="1"/>
      <w:numFmt w:val="bullet"/>
      <w:pStyle w:val="KAufzaehlungZeichen1E"/>
      <w:lvlText w:val=""/>
      <w:lvlJc w:val="left"/>
      <w:pPr>
        <w:tabs>
          <w:tab w:val="num" w:pos="2098"/>
        </w:tabs>
        <w:ind w:left="2098" w:hanging="397"/>
      </w:pPr>
      <w:rPr>
        <w:rFonts w:hint="default" w:ascii="Symbol" w:hAnsi="Symbol"/>
      </w:rPr>
    </w:lvl>
    <w:lvl w:ilvl="1" w:tplc="A51A52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A064C2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21122F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CCAEE4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F7C267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E3326F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6E4CF2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BB672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29073EA"/>
    <w:multiLevelType w:val="hybridMultilevel"/>
    <w:tmpl w:val="6994B43C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7723C8A"/>
    <w:multiLevelType w:val="multilevel"/>
    <w:tmpl w:val="6F1CF8B8"/>
    <w:lvl w:ilvl="0">
      <w:start w:val="1"/>
      <w:numFmt w:val="decimal"/>
      <w:pStyle w:val="berschrift1"/>
      <w:lvlText w:val="%1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3EF74D2A"/>
    <w:multiLevelType w:val="hybridMultilevel"/>
    <w:tmpl w:val="2EAE25D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14832D8"/>
    <w:multiLevelType w:val="multilevel"/>
    <w:tmpl w:val="72A4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6840588"/>
    <w:multiLevelType w:val="hybridMultilevel"/>
    <w:tmpl w:val="839EEDA4"/>
    <w:lvl w:ilvl="0" w:tplc="55FC1C94">
      <w:start w:val="1"/>
      <w:numFmt w:val="bullet"/>
      <w:pStyle w:val="KAufzaehlungZeichen2E"/>
      <w:lvlText w:val=""/>
      <w:lvlJc w:val="left"/>
      <w:pPr>
        <w:tabs>
          <w:tab w:val="num" w:pos="2495"/>
        </w:tabs>
        <w:ind w:left="2495" w:hanging="397"/>
      </w:pPr>
      <w:rPr>
        <w:rFonts w:hint="default" w:ascii="Symbol" w:hAnsi="Symbol"/>
      </w:rPr>
    </w:lvl>
    <w:lvl w:ilvl="1" w:tplc="9E325CB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C338B3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C292CC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E610987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C35E98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B748C2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6BB8D02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EE54BE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192A60"/>
    <w:multiLevelType w:val="hybridMultilevel"/>
    <w:tmpl w:val="344A77EC"/>
    <w:lvl w:ilvl="0" w:tplc="1A7660BA">
      <w:start w:val="1"/>
      <w:numFmt w:val="decimal"/>
      <w:pStyle w:val="Nummerierung"/>
      <w:lvlText w:val="%1)"/>
      <w:lvlJc w:val="left"/>
      <w:pPr>
        <w:tabs>
          <w:tab w:val="num" w:pos="644"/>
        </w:tabs>
        <w:ind w:left="644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EA14CBA"/>
    <w:multiLevelType w:val="hybridMultilevel"/>
    <w:tmpl w:val="67A0FC86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89B0C3A"/>
    <w:multiLevelType w:val="multilevel"/>
    <w:tmpl w:val="7D5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B0A5276"/>
    <w:multiLevelType w:val="hybridMultilevel"/>
    <w:tmpl w:val="F4806F8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EA15CE9"/>
    <w:multiLevelType w:val="hybridMultilevel"/>
    <w:tmpl w:val="533EEA70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48F63AB"/>
    <w:multiLevelType w:val="hybridMultilevel"/>
    <w:tmpl w:val="273A3512"/>
    <w:lvl w:ilvl="0" w:tplc="F224DE0C">
      <w:start w:val="1"/>
      <w:numFmt w:val="ordinal"/>
      <w:lvlText w:val="%1"/>
      <w:lvlJc w:val="left"/>
      <w:pPr>
        <w:tabs>
          <w:tab w:val="num" w:pos="2098"/>
        </w:tabs>
        <w:ind w:left="2098" w:hanging="397"/>
      </w:pPr>
      <w:rPr>
        <w:rFonts w:hint="default"/>
      </w:rPr>
    </w:lvl>
    <w:lvl w:ilvl="1" w:tplc="FE8AC220">
      <w:start w:val="1"/>
      <w:numFmt w:val="lowerLetter"/>
      <w:pStyle w:val="KAufzaehlungNummer2E"/>
      <w:lvlText w:val="%2."/>
      <w:lvlJc w:val="left"/>
      <w:pPr>
        <w:tabs>
          <w:tab w:val="num" w:pos="2495"/>
        </w:tabs>
        <w:ind w:left="2495" w:hanging="397"/>
      </w:pPr>
      <w:rPr>
        <w:rFonts w:hint="default"/>
      </w:rPr>
    </w:lvl>
    <w:lvl w:ilvl="2" w:tplc="D63C53CC" w:tentative="1">
      <w:start w:val="1"/>
      <w:numFmt w:val="lowerRoman"/>
      <w:lvlText w:val="%3."/>
      <w:lvlJc w:val="right"/>
      <w:pPr>
        <w:tabs>
          <w:tab w:val="num" w:pos="3861"/>
        </w:tabs>
        <w:ind w:left="3861" w:hanging="180"/>
      </w:pPr>
    </w:lvl>
    <w:lvl w:ilvl="3" w:tplc="291EBF78" w:tentative="1">
      <w:start w:val="1"/>
      <w:numFmt w:val="decimal"/>
      <w:lvlText w:val="%4."/>
      <w:lvlJc w:val="left"/>
      <w:pPr>
        <w:tabs>
          <w:tab w:val="num" w:pos="4581"/>
        </w:tabs>
        <w:ind w:left="4581" w:hanging="360"/>
      </w:pPr>
    </w:lvl>
    <w:lvl w:ilvl="4" w:tplc="F02ED560" w:tentative="1">
      <w:start w:val="1"/>
      <w:numFmt w:val="lowerLetter"/>
      <w:lvlText w:val="%5."/>
      <w:lvlJc w:val="left"/>
      <w:pPr>
        <w:tabs>
          <w:tab w:val="num" w:pos="5301"/>
        </w:tabs>
        <w:ind w:left="5301" w:hanging="360"/>
      </w:pPr>
    </w:lvl>
    <w:lvl w:ilvl="5" w:tplc="60D2D512" w:tentative="1">
      <w:start w:val="1"/>
      <w:numFmt w:val="lowerRoman"/>
      <w:lvlText w:val="%6."/>
      <w:lvlJc w:val="right"/>
      <w:pPr>
        <w:tabs>
          <w:tab w:val="num" w:pos="6021"/>
        </w:tabs>
        <w:ind w:left="6021" w:hanging="180"/>
      </w:pPr>
    </w:lvl>
    <w:lvl w:ilvl="6" w:tplc="97ECDA04" w:tentative="1">
      <w:start w:val="1"/>
      <w:numFmt w:val="decimal"/>
      <w:lvlText w:val="%7."/>
      <w:lvlJc w:val="left"/>
      <w:pPr>
        <w:tabs>
          <w:tab w:val="num" w:pos="6741"/>
        </w:tabs>
        <w:ind w:left="6741" w:hanging="360"/>
      </w:pPr>
    </w:lvl>
    <w:lvl w:ilvl="7" w:tplc="72FED734" w:tentative="1">
      <w:start w:val="1"/>
      <w:numFmt w:val="lowerLetter"/>
      <w:lvlText w:val="%8."/>
      <w:lvlJc w:val="left"/>
      <w:pPr>
        <w:tabs>
          <w:tab w:val="num" w:pos="7461"/>
        </w:tabs>
        <w:ind w:left="7461" w:hanging="360"/>
      </w:pPr>
    </w:lvl>
    <w:lvl w:ilvl="8" w:tplc="A52058DA" w:tentative="1">
      <w:start w:val="1"/>
      <w:numFmt w:val="lowerRoman"/>
      <w:lvlText w:val="%9."/>
      <w:lvlJc w:val="right"/>
      <w:pPr>
        <w:tabs>
          <w:tab w:val="num" w:pos="8181"/>
        </w:tabs>
        <w:ind w:left="8181" w:hanging="180"/>
      </w:pPr>
    </w:lvl>
  </w:abstractNum>
  <w:num w:numId="23">
    <w:abstractNumId w:val="22"/>
  </w:num>
  <w:num w:numId="1" w16cid:durableId="673150851">
    <w:abstractNumId w:val="10"/>
  </w:num>
  <w:num w:numId="2" w16cid:durableId="1630083954">
    <w:abstractNumId w:val="21"/>
  </w:num>
  <w:num w:numId="3" w16cid:durableId="1448154748">
    <w:abstractNumId w:val="2"/>
  </w:num>
  <w:num w:numId="4" w16cid:durableId="740563628">
    <w:abstractNumId w:val="1"/>
  </w:num>
  <w:num w:numId="5" w16cid:durableId="1432505528">
    <w:abstractNumId w:val="0"/>
  </w:num>
  <w:num w:numId="6" w16cid:durableId="1456019435">
    <w:abstractNumId w:val="15"/>
  </w:num>
  <w:num w:numId="7" w16cid:durableId="1697927893">
    <w:abstractNumId w:val="9"/>
  </w:num>
  <w:num w:numId="8" w16cid:durableId="1389962467">
    <w:abstractNumId w:val="4"/>
  </w:num>
  <w:num w:numId="9" w16cid:durableId="1333072292">
    <w:abstractNumId w:val="16"/>
  </w:num>
  <w:num w:numId="10" w16cid:durableId="1068839944">
    <w:abstractNumId w:val="12"/>
  </w:num>
  <w:num w:numId="11" w16cid:durableId="1311904391">
    <w:abstractNumId w:val="14"/>
  </w:num>
  <w:num w:numId="12" w16cid:durableId="1068962794">
    <w:abstractNumId w:val="3"/>
  </w:num>
  <w:num w:numId="13" w16cid:durableId="2122677441">
    <w:abstractNumId w:val="13"/>
  </w:num>
  <w:num w:numId="14" w16cid:durableId="237905016">
    <w:abstractNumId w:val="19"/>
  </w:num>
  <w:num w:numId="15" w16cid:durableId="540897262">
    <w:abstractNumId w:val="17"/>
  </w:num>
  <w:num w:numId="16" w16cid:durableId="593906331">
    <w:abstractNumId w:val="8"/>
  </w:num>
  <w:num w:numId="17" w16cid:durableId="437485081">
    <w:abstractNumId w:val="18"/>
  </w:num>
  <w:num w:numId="18" w16cid:durableId="879324905">
    <w:abstractNumId w:val="11"/>
  </w:num>
  <w:num w:numId="19" w16cid:durableId="1194464864">
    <w:abstractNumId w:val="7"/>
  </w:num>
  <w:num w:numId="20" w16cid:durableId="632909057">
    <w:abstractNumId w:val="5"/>
  </w:num>
  <w:num w:numId="21" w16cid:durableId="1041898817">
    <w:abstractNumId w:val="20"/>
  </w:num>
  <w:num w:numId="22" w16cid:durableId="1781995831">
    <w:abstractNumId w:val="6"/>
  </w:num>
  <w:numIdMacAtCleanup w:val="1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autoHyphenation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DA6"/>
    <w:rsid w:val="00005E76"/>
    <w:rsid w:val="0004278D"/>
    <w:rsid w:val="0004391B"/>
    <w:rsid w:val="000448FA"/>
    <w:rsid w:val="00046F3C"/>
    <w:rsid w:val="000535BD"/>
    <w:rsid w:val="000744C3"/>
    <w:rsid w:val="00075DD3"/>
    <w:rsid w:val="00080366"/>
    <w:rsid w:val="00083D43"/>
    <w:rsid w:val="00084916"/>
    <w:rsid w:val="00087E4B"/>
    <w:rsid w:val="0009054D"/>
    <w:rsid w:val="000919F6"/>
    <w:rsid w:val="000C7387"/>
    <w:rsid w:val="000D0B2F"/>
    <w:rsid w:val="000D78FD"/>
    <w:rsid w:val="000E19F9"/>
    <w:rsid w:val="000F4078"/>
    <w:rsid w:val="000F52E9"/>
    <w:rsid w:val="000F53D4"/>
    <w:rsid w:val="00100A3A"/>
    <w:rsid w:val="00107062"/>
    <w:rsid w:val="0012529B"/>
    <w:rsid w:val="00133624"/>
    <w:rsid w:val="00141697"/>
    <w:rsid w:val="00166AEA"/>
    <w:rsid w:val="0019189A"/>
    <w:rsid w:val="001962B9"/>
    <w:rsid w:val="001A1823"/>
    <w:rsid w:val="001A7B58"/>
    <w:rsid w:val="001B5C2A"/>
    <w:rsid w:val="001C611A"/>
    <w:rsid w:val="001D7B3B"/>
    <w:rsid w:val="001E06EC"/>
    <w:rsid w:val="001E7D7E"/>
    <w:rsid w:val="00212B0E"/>
    <w:rsid w:val="00226109"/>
    <w:rsid w:val="00255FBD"/>
    <w:rsid w:val="00261FC1"/>
    <w:rsid w:val="00285A9C"/>
    <w:rsid w:val="002960DF"/>
    <w:rsid w:val="00296ED4"/>
    <w:rsid w:val="002B1CC4"/>
    <w:rsid w:val="002B5DA6"/>
    <w:rsid w:val="002D06AA"/>
    <w:rsid w:val="002E1043"/>
    <w:rsid w:val="002E1CCE"/>
    <w:rsid w:val="00311EE3"/>
    <w:rsid w:val="00344817"/>
    <w:rsid w:val="00344913"/>
    <w:rsid w:val="00351EB1"/>
    <w:rsid w:val="00355EBB"/>
    <w:rsid w:val="003676D9"/>
    <w:rsid w:val="00376E32"/>
    <w:rsid w:val="003860CF"/>
    <w:rsid w:val="003876E5"/>
    <w:rsid w:val="003931D7"/>
    <w:rsid w:val="003A56C6"/>
    <w:rsid w:val="003B1AE8"/>
    <w:rsid w:val="003C5AC5"/>
    <w:rsid w:val="003E073E"/>
    <w:rsid w:val="003E4980"/>
    <w:rsid w:val="003E62FA"/>
    <w:rsid w:val="004020D4"/>
    <w:rsid w:val="00402182"/>
    <w:rsid w:val="00406D0B"/>
    <w:rsid w:val="00406E84"/>
    <w:rsid w:val="00421916"/>
    <w:rsid w:val="00425646"/>
    <w:rsid w:val="00434794"/>
    <w:rsid w:val="00445DB6"/>
    <w:rsid w:val="00447926"/>
    <w:rsid w:val="004723BD"/>
    <w:rsid w:val="00473AD6"/>
    <w:rsid w:val="0048055A"/>
    <w:rsid w:val="0049512C"/>
    <w:rsid w:val="004A6A2B"/>
    <w:rsid w:val="004C4239"/>
    <w:rsid w:val="004C50FF"/>
    <w:rsid w:val="004C747D"/>
    <w:rsid w:val="004D1841"/>
    <w:rsid w:val="004F0D8D"/>
    <w:rsid w:val="00504D8D"/>
    <w:rsid w:val="00512647"/>
    <w:rsid w:val="0051391D"/>
    <w:rsid w:val="00514A3A"/>
    <w:rsid w:val="00516D00"/>
    <w:rsid w:val="0052377B"/>
    <w:rsid w:val="00526F7C"/>
    <w:rsid w:val="005309C1"/>
    <w:rsid w:val="00543626"/>
    <w:rsid w:val="00554298"/>
    <w:rsid w:val="00563801"/>
    <w:rsid w:val="005645AB"/>
    <w:rsid w:val="00573D7C"/>
    <w:rsid w:val="0057691C"/>
    <w:rsid w:val="00590494"/>
    <w:rsid w:val="0059591F"/>
    <w:rsid w:val="005A3340"/>
    <w:rsid w:val="005C4DE8"/>
    <w:rsid w:val="005D3829"/>
    <w:rsid w:val="005E7EE9"/>
    <w:rsid w:val="00605D9C"/>
    <w:rsid w:val="006533C5"/>
    <w:rsid w:val="006753E9"/>
    <w:rsid w:val="00693326"/>
    <w:rsid w:val="006B205D"/>
    <w:rsid w:val="006B4938"/>
    <w:rsid w:val="006D3D74"/>
    <w:rsid w:val="006F2DB9"/>
    <w:rsid w:val="0070017E"/>
    <w:rsid w:val="0073066D"/>
    <w:rsid w:val="00750F60"/>
    <w:rsid w:val="00754C94"/>
    <w:rsid w:val="00762F29"/>
    <w:rsid w:val="00774A7B"/>
    <w:rsid w:val="0079305E"/>
    <w:rsid w:val="007B02FF"/>
    <w:rsid w:val="007B1926"/>
    <w:rsid w:val="007D3C5E"/>
    <w:rsid w:val="007E2189"/>
    <w:rsid w:val="00807658"/>
    <w:rsid w:val="00816805"/>
    <w:rsid w:val="00826B7E"/>
    <w:rsid w:val="00842E25"/>
    <w:rsid w:val="008876AF"/>
    <w:rsid w:val="008C2041"/>
    <w:rsid w:val="008C2FC8"/>
    <w:rsid w:val="008C58CE"/>
    <w:rsid w:val="00924FCF"/>
    <w:rsid w:val="009512ED"/>
    <w:rsid w:val="0095598F"/>
    <w:rsid w:val="009563C0"/>
    <w:rsid w:val="009644FE"/>
    <w:rsid w:val="009653A5"/>
    <w:rsid w:val="00970731"/>
    <w:rsid w:val="00975431"/>
    <w:rsid w:val="00975E13"/>
    <w:rsid w:val="00985A73"/>
    <w:rsid w:val="009949AA"/>
    <w:rsid w:val="00995F87"/>
    <w:rsid w:val="009964EB"/>
    <w:rsid w:val="009B3F23"/>
    <w:rsid w:val="009C20B8"/>
    <w:rsid w:val="009D32FA"/>
    <w:rsid w:val="009D57CE"/>
    <w:rsid w:val="009E2BC6"/>
    <w:rsid w:val="009E4335"/>
    <w:rsid w:val="009E5FE6"/>
    <w:rsid w:val="00A26C52"/>
    <w:rsid w:val="00A42254"/>
    <w:rsid w:val="00A65426"/>
    <w:rsid w:val="00A67D39"/>
    <w:rsid w:val="00A720E9"/>
    <w:rsid w:val="00AA7FAA"/>
    <w:rsid w:val="00AC2A15"/>
    <w:rsid w:val="00AC343A"/>
    <w:rsid w:val="00AD36AA"/>
    <w:rsid w:val="00AE472F"/>
    <w:rsid w:val="00B04CAD"/>
    <w:rsid w:val="00B26940"/>
    <w:rsid w:val="00B472F2"/>
    <w:rsid w:val="00B53246"/>
    <w:rsid w:val="00B57D2E"/>
    <w:rsid w:val="00B6746E"/>
    <w:rsid w:val="00B846DE"/>
    <w:rsid w:val="00BA2BDC"/>
    <w:rsid w:val="00BA3CCA"/>
    <w:rsid w:val="00BA5A45"/>
    <w:rsid w:val="00BF54DF"/>
    <w:rsid w:val="00BF55A8"/>
    <w:rsid w:val="00C24F30"/>
    <w:rsid w:val="00C43969"/>
    <w:rsid w:val="00C44D8A"/>
    <w:rsid w:val="00C6168E"/>
    <w:rsid w:val="00C7613F"/>
    <w:rsid w:val="00C848C9"/>
    <w:rsid w:val="00C947BC"/>
    <w:rsid w:val="00CA3297"/>
    <w:rsid w:val="00CD1873"/>
    <w:rsid w:val="00CE027A"/>
    <w:rsid w:val="00CE1597"/>
    <w:rsid w:val="00CE55D2"/>
    <w:rsid w:val="00D07A4B"/>
    <w:rsid w:val="00D31344"/>
    <w:rsid w:val="00D36DD6"/>
    <w:rsid w:val="00D47866"/>
    <w:rsid w:val="00D54F99"/>
    <w:rsid w:val="00D84CF0"/>
    <w:rsid w:val="00DB08E4"/>
    <w:rsid w:val="00DB22C8"/>
    <w:rsid w:val="00DB559F"/>
    <w:rsid w:val="00DC12F1"/>
    <w:rsid w:val="00DC2BB2"/>
    <w:rsid w:val="00DC6B0B"/>
    <w:rsid w:val="00E01BF2"/>
    <w:rsid w:val="00E30A92"/>
    <w:rsid w:val="00E516DA"/>
    <w:rsid w:val="00E6768E"/>
    <w:rsid w:val="00E802C9"/>
    <w:rsid w:val="00E82D82"/>
    <w:rsid w:val="00EA303F"/>
    <w:rsid w:val="00EA6CE3"/>
    <w:rsid w:val="00EB446E"/>
    <w:rsid w:val="00EB6BEC"/>
    <w:rsid w:val="00EC6BDB"/>
    <w:rsid w:val="00ED3BA2"/>
    <w:rsid w:val="00ED7807"/>
    <w:rsid w:val="00F000FB"/>
    <w:rsid w:val="00F12511"/>
    <w:rsid w:val="00F56262"/>
    <w:rsid w:val="00F6033B"/>
    <w:rsid w:val="00F6627D"/>
    <w:rsid w:val="00F82742"/>
    <w:rsid w:val="00F8410B"/>
    <w:rsid w:val="00F947F2"/>
    <w:rsid w:val="00FA7AEE"/>
    <w:rsid w:val="00FB0527"/>
    <w:rsid w:val="00FC0FA2"/>
    <w:rsid w:val="00FC2123"/>
    <w:rsid w:val="00FC69FF"/>
    <w:rsid w:val="00FF22D3"/>
    <w:rsid w:val="019A5079"/>
    <w:rsid w:val="04EBD1F1"/>
    <w:rsid w:val="07ECF99A"/>
    <w:rsid w:val="0EE5A49F"/>
    <w:rsid w:val="0F759D08"/>
    <w:rsid w:val="110866D5"/>
    <w:rsid w:val="13004EB0"/>
    <w:rsid w:val="1BB547B8"/>
    <w:rsid w:val="208BF590"/>
    <w:rsid w:val="2842863D"/>
    <w:rsid w:val="2C8FA63A"/>
    <w:rsid w:val="2C982EAE"/>
    <w:rsid w:val="34235790"/>
    <w:rsid w:val="356B3B33"/>
    <w:rsid w:val="3755757D"/>
    <w:rsid w:val="390917FE"/>
    <w:rsid w:val="3A1B91A3"/>
    <w:rsid w:val="3DF2540E"/>
    <w:rsid w:val="40BB825E"/>
    <w:rsid w:val="431B124C"/>
    <w:rsid w:val="55E3D890"/>
    <w:rsid w:val="5E4B278E"/>
    <w:rsid w:val="63AF9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0F25D3"/>
  <w15:chartTrackingRefBased/>
  <w15:docId w15:val="{E63ACFCC-D601-4632-A984-47737756CB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Standard" w:default="1">
    <w:name w:val="Normal"/>
    <w:qFormat/>
    <w:rsid w:val="00590494"/>
    <w:pPr>
      <w:spacing w:before="120" w:after="120" w:line="300" w:lineRule="atLeast"/>
      <w:jc w:val="both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rsid w:val="00590494"/>
    <w:pPr>
      <w:keepNext/>
      <w:pageBreakBefore/>
      <w:numPr>
        <w:numId w:val="10"/>
      </w:numPr>
      <w:spacing w:before="0" w:after="240" w:line="240" w:lineRule="auto"/>
      <w:jc w:val="left"/>
      <w:outlineLvl w:val="0"/>
    </w:pPr>
    <w:rPr>
      <w:rFonts w:cs="Arial"/>
      <w:b/>
      <w:bCs/>
      <w:kern w:val="32"/>
      <w:sz w:val="28"/>
      <w:szCs w:val="28"/>
    </w:rPr>
  </w:style>
  <w:style w:type="paragraph" w:styleId="berschrift2">
    <w:name w:val="heading 2"/>
    <w:basedOn w:val="berschrift1"/>
    <w:next w:val="Standard"/>
    <w:link w:val="berschrift2Zchn"/>
    <w:qFormat/>
    <w:rsid w:val="00590494"/>
    <w:pPr>
      <w:pageBreakBefore w:val="0"/>
      <w:numPr>
        <w:ilvl w:val="1"/>
      </w:numPr>
      <w:spacing w:before="360"/>
      <w:outlineLvl w:val="1"/>
    </w:pPr>
    <w:rPr>
      <w:bCs w:val="0"/>
      <w:iCs/>
      <w:sz w:val="24"/>
    </w:rPr>
  </w:style>
  <w:style w:type="paragraph" w:styleId="berschrift3">
    <w:name w:val="heading 3"/>
    <w:basedOn w:val="berschrift2"/>
    <w:next w:val="Standard"/>
    <w:qFormat/>
    <w:rsid w:val="00590494"/>
    <w:pPr>
      <w:numPr>
        <w:ilvl w:val="2"/>
      </w:numPr>
      <w:outlineLvl w:val="2"/>
    </w:pPr>
    <w:rPr>
      <w:bCs/>
      <w:sz w:val="22"/>
      <w:szCs w:val="26"/>
    </w:rPr>
  </w:style>
  <w:style w:type="paragraph" w:styleId="berschrift4">
    <w:name w:val="heading 4"/>
    <w:basedOn w:val="berschrift3"/>
    <w:next w:val="Standard"/>
    <w:qFormat/>
    <w:rsid w:val="00590494"/>
    <w:pPr>
      <w:numPr>
        <w:ilvl w:val="3"/>
      </w:numPr>
      <w:outlineLvl w:val="3"/>
    </w:pPr>
    <w:rPr>
      <w:bCs w:val="0"/>
      <w:szCs w:val="28"/>
    </w:rPr>
  </w:style>
  <w:style w:type="paragraph" w:styleId="berschrift5">
    <w:name w:val="heading 5"/>
    <w:basedOn w:val="Standard"/>
    <w:next w:val="Standard"/>
    <w:qFormat/>
    <w:rsid w:val="00590494"/>
    <w:pPr>
      <w:numPr>
        <w:ilvl w:val="4"/>
        <w:numId w:val="10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qFormat/>
    <w:rsid w:val="00590494"/>
    <w:pPr>
      <w:numPr>
        <w:ilvl w:val="5"/>
        <w:numId w:val="10"/>
      </w:numPr>
      <w:spacing w:before="240" w:after="60"/>
      <w:outlineLvl w:val="5"/>
    </w:pPr>
    <w:rPr>
      <w:b/>
      <w:bCs/>
      <w:szCs w:val="22"/>
    </w:rPr>
  </w:style>
  <w:style w:type="paragraph" w:styleId="berschrift7">
    <w:name w:val="heading 7"/>
    <w:basedOn w:val="Standard"/>
    <w:next w:val="Standard"/>
    <w:qFormat/>
    <w:rsid w:val="00590494"/>
    <w:pPr>
      <w:numPr>
        <w:ilvl w:val="6"/>
        <w:numId w:val="10"/>
      </w:numPr>
      <w:spacing w:before="240" w:after="60"/>
      <w:outlineLvl w:val="6"/>
    </w:pPr>
    <w:rPr>
      <w:b/>
      <w:szCs w:val="24"/>
    </w:rPr>
  </w:style>
  <w:style w:type="paragraph" w:styleId="berschrift8">
    <w:name w:val="heading 8"/>
    <w:basedOn w:val="Standard"/>
    <w:next w:val="Standard"/>
    <w:qFormat/>
    <w:rsid w:val="00590494"/>
    <w:pPr>
      <w:numPr>
        <w:ilvl w:val="7"/>
        <w:numId w:val="10"/>
      </w:numPr>
      <w:spacing w:before="240" w:after="60"/>
      <w:outlineLvl w:val="7"/>
    </w:pPr>
    <w:rPr>
      <w:b/>
      <w:iCs/>
      <w:szCs w:val="24"/>
    </w:rPr>
  </w:style>
  <w:style w:type="paragraph" w:styleId="berschrift9">
    <w:name w:val="heading 9"/>
    <w:basedOn w:val="Standard"/>
    <w:next w:val="Standard"/>
    <w:qFormat/>
    <w:rsid w:val="00590494"/>
    <w:pPr>
      <w:numPr>
        <w:ilvl w:val="8"/>
        <w:numId w:val="10"/>
      </w:numPr>
      <w:spacing w:before="240" w:after="60"/>
      <w:outlineLvl w:val="8"/>
    </w:pPr>
    <w:rPr>
      <w:rFonts w:cs="Arial"/>
      <w:b/>
      <w:sz w:val="22"/>
      <w:szCs w:val="22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aliases w:val="Kopfzeile_Seite_1"/>
    <w:basedOn w:val="Standard"/>
    <w:next w:val="Standard"/>
    <w:pPr>
      <w:tabs>
        <w:tab w:val="center" w:pos="4536"/>
        <w:tab w:val="right" w:pos="9072"/>
      </w:tabs>
      <w:spacing w:before="0" w:after="0" w:line="240" w:lineRule="auto"/>
      <w:ind w:firstLine="113"/>
      <w:jc w:val="left"/>
    </w:pPr>
    <w:rPr>
      <w:spacing w:val="54"/>
      <w:sz w:val="18"/>
      <w:szCs w:val="18"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  <w:spacing w:before="0" w:after="0" w:line="240" w:lineRule="auto"/>
      <w:jc w:val="left"/>
    </w:pPr>
    <w:rPr>
      <w:sz w:val="16"/>
    </w:rPr>
  </w:style>
  <w:style w:type="paragraph" w:styleId="KDokumenten-Titel" w:customStyle="1">
    <w:name w:val="K_Dokumenten-Titel"/>
    <w:basedOn w:val="Standard"/>
    <w:next w:val="KDokumenten-Untertitel"/>
    <w:pPr>
      <w:spacing w:before="1440" w:after="360" w:line="240" w:lineRule="auto"/>
      <w:jc w:val="center"/>
    </w:pPr>
    <w:rPr>
      <w:sz w:val="40"/>
      <w:szCs w:val="18"/>
    </w:rPr>
  </w:style>
  <w:style w:type="paragraph" w:styleId="KDokumenten-Untertitel" w:customStyle="1">
    <w:name w:val="K_Dokumenten-Untertitel"/>
    <w:basedOn w:val="KDokumenten-Titel"/>
    <w:next w:val="Standard"/>
    <w:pPr>
      <w:spacing w:before="144" w:beforeLines="60" w:after="144" w:afterLines="60"/>
    </w:pPr>
    <w:rPr>
      <w:b/>
      <w:sz w:val="32"/>
      <w:szCs w:val="32"/>
    </w:rPr>
  </w:style>
  <w:style w:type="paragraph" w:styleId="KopfzeileSeite2" w:customStyle="1">
    <w:name w:val="Kopfzeile_Seite_2"/>
    <w:basedOn w:val="Kopfzeile"/>
    <w:next w:val="Standard"/>
    <w:semiHidden/>
    <w:pPr>
      <w:spacing w:before="120" w:after="60"/>
      <w:ind w:right="227" w:firstLine="0"/>
      <w:jc w:val="right"/>
    </w:pPr>
    <w:rPr>
      <w:spacing w:val="0"/>
    </w:rPr>
  </w:style>
  <w:style w:type="character" w:styleId="Seitenzahl">
    <w:name w:val="page number"/>
    <w:basedOn w:val="Absatz-Standardschriftart"/>
  </w:style>
  <w:style w:type="paragraph" w:styleId="KAufzaehlungNummer1E" w:customStyle="1">
    <w:name w:val="K_Aufzaehlung_Nummer_1E"/>
    <w:basedOn w:val="Standard"/>
    <w:pPr>
      <w:numPr>
        <w:numId w:val="7"/>
      </w:numPr>
      <w:spacing w:before="0" w:after="0"/>
      <w:ind w:left="2098" w:hanging="397"/>
      <w:jc w:val="left"/>
    </w:pPr>
  </w:style>
  <w:style w:type="paragraph" w:styleId="Tabellentext" w:customStyle="1">
    <w:name w:val="Tabellentext"/>
    <w:basedOn w:val="Standard"/>
    <w:next w:val="Standard"/>
    <w:semiHidden/>
    <w:pPr>
      <w:spacing w:before="60" w:line="300" w:lineRule="exact"/>
      <w:jc w:val="left"/>
    </w:pPr>
    <w:rPr>
      <w:sz w:val="18"/>
      <w:szCs w:val="18"/>
    </w:rPr>
  </w:style>
  <w:style w:type="paragraph" w:styleId="KberschriftoNum" w:customStyle="1">
    <w:name w:val="K_Überschrift_oNum"/>
    <w:basedOn w:val="berschrift1"/>
    <w:next w:val="Standard"/>
    <w:pPr>
      <w:numPr>
        <w:numId w:val="0"/>
      </w:numPr>
    </w:pPr>
  </w:style>
  <w:style w:type="paragraph" w:styleId="Verzeichnis1">
    <w:name w:val="toc 1"/>
    <w:basedOn w:val="Standard"/>
    <w:next w:val="Standard"/>
    <w:uiPriority w:val="39"/>
    <w:pPr>
      <w:tabs>
        <w:tab w:val="left" w:pos="567"/>
        <w:tab w:val="right" w:pos="8505"/>
      </w:tabs>
      <w:spacing w:after="60" w:line="240" w:lineRule="auto"/>
      <w:ind w:left="567" w:right="567" w:hanging="567"/>
      <w:jc w:val="left"/>
    </w:pPr>
    <w:rPr>
      <w:b/>
    </w:rPr>
  </w:style>
  <w:style w:type="paragraph" w:styleId="Verzeichnis2">
    <w:name w:val="toc 2"/>
    <w:basedOn w:val="Standard"/>
    <w:next w:val="Standard"/>
    <w:uiPriority w:val="39"/>
    <w:pPr>
      <w:tabs>
        <w:tab w:val="left" w:pos="794"/>
        <w:tab w:val="right" w:pos="8505"/>
      </w:tabs>
      <w:spacing w:before="60" w:after="60" w:line="240" w:lineRule="auto"/>
      <w:ind w:left="1361" w:right="567" w:hanging="794"/>
      <w:jc w:val="left"/>
    </w:pPr>
  </w:style>
  <w:style w:type="paragraph" w:styleId="Verzeichnis3">
    <w:name w:val="toc 3"/>
    <w:basedOn w:val="Standard"/>
    <w:next w:val="Standard"/>
    <w:uiPriority w:val="39"/>
    <w:pPr>
      <w:tabs>
        <w:tab w:val="left" w:pos="1361"/>
        <w:tab w:val="right" w:pos="8505"/>
      </w:tabs>
      <w:spacing w:before="60" w:after="60" w:line="240" w:lineRule="auto"/>
      <w:ind w:left="2155" w:right="567" w:hanging="794"/>
      <w:jc w:val="left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Endnotentext">
    <w:name w:val="endnote text"/>
    <w:basedOn w:val="Standard"/>
    <w:semiHidden/>
  </w:style>
  <w:style w:type="character" w:styleId="Endnotenzeichen">
    <w:name w:val="endnote reference"/>
    <w:semiHidden/>
    <w:rPr>
      <w:vertAlign w:val="superscript"/>
    </w:rPr>
  </w:style>
  <w:style w:type="paragraph" w:styleId="Kberschrift4oNum" w:customStyle="1">
    <w:name w:val="K_Überschrift 4_oNum"/>
    <w:basedOn w:val="berschrift4"/>
    <w:next w:val="Standard"/>
    <w:pPr>
      <w:numPr>
        <w:ilvl w:val="0"/>
        <w:numId w:val="0"/>
      </w:numPr>
      <w:spacing w:after="0"/>
    </w:pPr>
  </w:style>
  <w:style w:type="paragraph" w:styleId="Tabellentextberschrift" w:customStyle="1">
    <w:name w:val="Tabellentext_Überschrift"/>
    <w:basedOn w:val="Standard"/>
    <w:next w:val="Tabellentext"/>
    <w:semiHidden/>
    <w:pPr>
      <w:framePr w:hSpace="142" w:wrap="around" w:hAnchor="text" w:vAnchor="text" w:x="1" w:y="1"/>
      <w:spacing w:line="300" w:lineRule="exact"/>
      <w:jc w:val="left"/>
    </w:pPr>
    <w:rPr>
      <w:b/>
      <w:sz w:val="18"/>
      <w:szCs w:val="18"/>
    </w:rPr>
  </w:style>
  <w:style w:type="paragraph" w:styleId="Beschriftung">
    <w:name w:val="caption"/>
    <w:qFormat/>
    <w:rsid w:val="00590494"/>
    <w:pPr>
      <w:tabs>
        <w:tab w:val="left" w:pos="1247"/>
      </w:tabs>
      <w:spacing w:before="60"/>
    </w:pPr>
    <w:rPr>
      <w:rFonts w:ascii="Arial" w:hAnsi="Arial"/>
      <w:bCs/>
      <w:sz w:val="18"/>
    </w:rPr>
  </w:style>
  <w:style w:type="paragraph" w:styleId="Abbildungsverzeichnis">
    <w:name w:val="table of figures"/>
    <w:basedOn w:val="Standard"/>
    <w:next w:val="Standard"/>
    <w:semiHidden/>
    <w:pPr>
      <w:tabs>
        <w:tab w:val="right" w:pos="8505"/>
      </w:tabs>
      <w:spacing w:before="0" w:after="60" w:line="240" w:lineRule="auto"/>
      <w:ind w:left="1418" w:right="567" w:hanging="1418"/>
      <w:jc w:val="left"/>
    </w:pPr>
  </w:style>
  <w:style w:type="character" w:styleId="StandardFett" w:customStyle="1">
    <w:name w:val="Standard Fett"/>
    <w:semiHidden/>
    <w:rPr>
      <w:b/>
      <w:bCs/>
    </w:rPr>
  </w:style>
  <w:style w:type="paragraph" w:styleId="KTabelleTextfett" w:customStyle="1">
    <w:name w:val="K_Tabelle_Text_fett"/>
    <w:pPr>
      <w:spacing w:before="60" w:after="60"/>
      <w:ind w:left="57"/>
    </w:pPr>
    <w:rPr>
      <w:rFonts w:ascii="Arial" w:hAnsi="Arial" w:cs="Arial"/>
      <w:bCs/>
      <w:sz w:val="18"/>
      <w:szCs w:val="24"/>
      <w:lang w:eastAsia="de-AT"/>
    </w:rPr>
  </w:style>
  <w:style w:type="paragraph" w:styleId="KTabelleText" w:customStyle="1">
    <w:name w:val="K_Tabelle_Text"/>
    <w:pPr>
      <w:spacing w:before="60" w:after="60"/>
      <w:ind w:left="57"/>
    </w:pPr>
    <w:rPr>
      <w:rFonts w:ascii="Arial" w:hAnsi="Arial"/>
      <w:bCs/>
      <w:sz w:val="18"/>
      <w:szCs w:val="18"/>
    </w:rPr>
  </w:style>
  <w:style w:type="paragraph" w:styleId="Standardfett0" w:customStyle="1">
    <w:name w:val="Standard_fett"/>
    <w:basedOn w:val="Standard"/>
    <w:next w:val="Standard"/>
    <w:semiHidden/>
    <w:rPr>
      <w:b/>
    </w:rPr>
  </w:style>
  <w:style w:type="paragraph" w:styleId="KAufzaehlungZeichen1E" w:customStyle="1">
    <w:name w:val="K_Aufzaehlung_Zeichen_1E"/>
    <w:basedOn w:val="Standard"/>
    <w:pPr>
      <w:numPr>
        <w:numId w:val="1"/>
      </w:numPr>
      <w:tabs>
        <w:tab w:val="left" w:pos="2495"/>
      </w:tabs>
      <w:spacing w:before="0" w:after="0"/>
      <w:jc w:val="left"/>
    </w:pPr>
  </w:style>
  <w:style w:type="paragraph" w:styleId="Aufzhlungszeichen">
    <w:name w:val="List Bullet"/>
    <w:basedOn w:val="Standard"/>
    <w:pPr>
      <w:numPr>
        <w:numId w:val="3"/>
      </w:numPr>
      <w:tabs>
        <w:tab w:val="clear" w:pos="360"/>
        <w:tab w:val="left" w:pos="2098"/>
      </w:tabs>
      <w:ind w:left="2098" w:hanging="397"/>
    </w:pPr>
  </w:style>
  <w:style w:type="paragraph" w:styleId="Aufzhlungszeichen2">
    <w:name w:val="List Bullet 2"/>
    <w:basedOn w:val="Standard"/>
    <w:pPr>
      <w:numPr>
        <w:numId w:val="4"/>
      </w:numPr>
      <w:tabs>
        <w:tab w:val="clear" w:pos="643"/>
        <w:tab w:val="left" w:pos="2495"/>
      </w:tabs>
      <w:ind w:left="2495" w:hanging="397"/>
    </w:pPr>
  </w:style>
  <w:style w:type="character" w:styleId="KDokumenten-TitelZchnZchn" w:customStyle="1">
    <w:name w:val="K_Dokumenten-Titel Zchn Zchn"/>
    <w:rPr>
      <w:rFonts w:ascii="Arial" w:hAnsi="Arial"/>
      <w:noProof w:val="0"/>
      <w:sz w:val="40"/>
      <w:szCs w:val="18"/>
      <w:lang w:val="de-DE" w:eastAsia="de-DE" w:bidi="ar-SA"/>
    </w:rPr>
  </w:style>
  <w:style w:type="paragraph" w:styleId="Aufzhlungszeichen3">
    <w:name w:val="List Bullet 3"/>
    <w:basedOn w:val="Standard"/>
    <w:pPr>
      <w:numPr>
        <w:numId w:val="5"/>
      </w:numPr>
      <w:tabs>
        <w:tab w:val="clear" w:pos="926"/>
        <w:tab w:val="left" w:pos="2892"/>
      </w:tabs>
      <w:ind w:left="2892" w:hanging="397"/>
      <w:jc w:val="left"/>
    </w:pPr>
  </w:style>
  <w:style w:type="paragraph" w:styleId="KAufzaehlungZeichen2E" w:customStyle="1">
    <w:name w:val="K_Aufzaehlung_Zeichen_2E"/>
    <w:basedOn w:val="Standard"/>
    <w:pPr>
      <w:numPr>
        <w:numId w:val="6"/>
      </w:numPr>
      <w:spacing w:before="0" w:after="0"/>
      <w:jc w:val="left"/>
    </w:pPr>
  </w:style>
  <w:style w:type="paragraph" w:styleId="KAufzaehlungNummer2E" w:customStyle="1">
    <w:name w:val="K_Aufzaehlung_Nummer_2E"/>
    <w:basedOn w:val="KAufzaehlungNummer1E"/>
    <w:pPr>
      <w:numPr>
        <w:ilvl w:val="1"/>
        <w:numId w:val="2"/>
      </w:numPr>
    </w:pPr>
  </w:style>
  <w:style w:type="character" w:styleId="KDokumenten-UntertitelZchnZchn" w:customStyle="1">
    <w:name w:val="K_Dokumenten-Untertitel Zchn Zchn"/>
    <w:rPr>
      <w:rFonts w:ascii="Arial" w:hAnsi="Arial"/>
      <w:b/>
      <w:noProof w:val="0"/>
      <w:sz w:val="32"/>
      <w:szCs w:val="32"/>
      <w:lang w:val="de-DE" w:eastAsia="de-DE" w:bidi="ar-SA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KAufzaehlungNummerKlammer" w:customStyle="1">
    <w:name w:val="K_Aufzaehlung_Nummer_Klammer"/>
    <w:basedOn w:val="Standard"/>
    <w:pPr>
      <w:numPr>
        <w:numId w:val="8"/>
      </w:numPr>
      <w:spacing w:before="0" w:after="0"/>
      <w:jc w:val="left"/>
    </w:pPr>
  </w:style>
  <w:style w:type="paragraph" w:styleId="KAufzaehlungTexteingerueckt" w:customStyle="1">
    <w:name w:val="K_Aufzaehlung_Text_eingerueckt"/>
    <w:basedOn w:val="KAufzaehlungZeichen1E"/>
    <w:pPr>
      <w:numPr>
        <w:numId w:val="0"/>
      </w:numPr>
      <w:tabs>
        <w:tab w:val="clear" w:pos="2495"/>
      </w:tabs>
      <w:ind w:left="2098"/>
    </w:pPr>
  </w:style>
  <w:style w:type="paragraph" w:styleId="berschrift4oNum" w:customStyle="1">
    <w:name w:val="Überschrift 4_oNum"/>
    <w:basedOn w:val="berschrift4"/>
    <w:next w:val="Standard"/>
    <w:pPr>
      <w:numPr>
        <w:ilvl w:val="0"/>
        <w:numId w:val="0"/>
      </w:numPr>
    </w:pPr>
  </w:style>
  <w:style w:type="paragraph" w:styleId="Kopfzeile1" w:customStyle="1">
    <w:name w:val="Kopfzeile1"/>
    <w:basedOn w:val="Kopfzeile"/>
    <w:next w:val="Standard"/>
    <w:rsid w:val="00F6033B"/>
    <w:pPr>
      <w:tabs>
        <w:tab w:val="clear" w:pos="4536"/>
        <w:tab w:val="clear" w:pos="9072"/>
      </w:tabs>
      <w:spacing w:before="360" w:after="240"/>
      <w:ind w:firstLine="0"/>
    </w:pPr>
    <w:rPr>
      <w:b/>
      <w:spacing w:val="0"/>
      <w:sz w:val="48"/>
      <w:szCs w:val="20"/>
    </w:rPr>
  </w:style>
  <w:style w:type="paragraph" w:styleId="Sub-Header" w:customStyle="1">
    <w:name w:val="Sub-Header"/>
    <w:basedOn w:val="Kopfzeile1"/>
    <w:next w:val="Standard"/>
    <w:rsid w:val="00F6033B"/>
    <w:pPr>
      <w:tabs>
        <w:tab w:val="left" w:pos="2835"/>
      </w:tabs>
    </w:pPr>
    <w:rPr>
      <w:bCs/>
      <w:sz w:val="36"/>
    </w:rPr>
  </w:style>
  <w:style w:type="paragraph" w:styleId="StandardFett1" w:customStyle="1">
    <w:name w:val="StandardFett"/>
    <w:basedOn w:val="Standard"/>
    <w:rsid w:val="00F6033B"/>
    <w:pPr>
      <w:spacing w:after="0" w:line="240" w:lineRule="auto"/>
      <w:jc w:val="left"/>
    </w:pPr>
    <w:rPr>
      <w:b/>
      <w:lang w:val="de-AT"/>
    </w:rPr>
  </w:style>
  <w:style w:type="paragraph" w:styleId="Nummerierung" w:customStyle="1">
    <w:name w:val="Nummerierung"/>
    <w:basedOn w:val="Standard"/>
    <w:rsid w:val="00F6033B"/>
    <w:pPr>
      <w:numPr>
        <w:numId w:val="9"/>
      </w:numPr>
      <w:tabs>
        <w:tab w:val="left" w:pos="720"/>
      </w:tabs>
      <w:spacing w:after="0" w:line="240" w:lineRule="auto"/>
      <w:ind w:left="992" w:hanging="425"/>
      <w:jc w:val="left"/>
    </w:pPr>
    <w:rPr>
      <w:snapToGrid w:val="0"/>
      <w:szCs w:val="24"/>
      <w:lang w:val="de-AT"/>
    </w:rPr>
  </w:style>
  <w:style w:type="paragraph" w:styleId="Funotentext">
    <w:name w:val="footnote text"/>
    <w:basedOn w:val="Standard"/>
    <w:semiHidden/>
    <w:rsid w:val="009563C0"/>
    <w:pPr>
      <w:spacing w:after="0" w:line="240" w:lineRule="auto"/>
      <w:jc w:val="left"/>
    </w:pPr>
    <w:rPr>
      <w:sz w:val="16"/>
      <w:lang w:val="de-AT"/>
    </w:rPr>
  </w:style>
  <w:style w:type="character" w:styleId="FuzeileZchn" w:customStyle="1">
    <w:name w:val="Fußzeile Zchn"/>
    <w:basedOn w:val="Absatz-Standardschriftart"/>
    <w:link w:val="Fuzeile"/>
    <w:uiPriority w:val="99"/>
    <w:rsid w:val="00075DD3"/>
    <w:rPr>
      <w:rFonts w:ascii="Arial" w:hAnsi="Arial"/>
      <w:sz w:val="16"/>
    </w:rPr>
  </w:style>
  <w:style w:type="table" w:styleId="Tabellenraster">
    <w:name w:val="Table Grid"/>
    <w:basedOn w:val="NormaleTabelle"/>
    <w:rsid w:val="00075D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enabsatz">
    <w:name w:val="List Paragraph"/>
    <w:basedOn w:val="Standard"/>
    <w:uiPriority w:val="34"/>
    <w:qFormat/>
    <w:rsid w:val="00590494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qFormat/>
    <w:rsid w:val="00590494"/>
    <w:pPr>
      <w:spacing w:before="0"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styleId="TitelZchn" w:customStyle="1">
    <w:name w:val="Titel Zchn"/>
    <w:basedOn w:val="Absatz-Standardschriftart"/>
    <w:link w:val="Titel"/>
    <w:rsid w:val="00590494"/>
    <w:rPr>
      <w:rFonts w:ascii="Arial" w:hAnsi="Arial" w:eastAsiaTheme="majorEastAsia" w:cstheme="majorBidi"/>
      <w:b/>
      <w:spacing w:val="-10"/>
      <w:kern w:val="28"/>
      <w:sz w:val="32"/>
      <w:szCs w:val="56"/>
    </w:rPr>
  </w:style>
  <w:style w:type="paragraph" w:styleId="KeinLeerraum">
    <w:name w:val="No Spacing"/>
    <w:link w:val="KeinLeerraumZchn"/>
    <w:uiPriority w:val="1"/>
    <w:qFormat/>
    <w:rsid w:val="00590494"/>
    <w:rPr>
      <w:rFonts w:asciiTheme="minorHAnsi" w:hAnsiTheme="minorHAnsi" w:eastAsiaTheme="minorEastAsia" w:cstheme="minorBidi"/>
      <w:sz w:val="22"/>
      <w:szCs w:val="22"/>
    </w:rPr>
  </w:style>
  <w:style w:type="character" w:styleId="KeinLeerraumZchn" w:customStyle="1">
    <w:name w:val="Kein Leerraum Zchn"/>
    <w:basedOn w:val="Absatz-Standardschriftart"/>
    <w:link w:val="KeinLeerraum"/>
    <w:uiPriority w:val="1"/>
    <w:rsid w:val="00590494"/>
    <w:rPr>
      <w:rFonts w:asciiTheme="minorHAnsi" w:hAnsiTheme="minorHAnsi" w:eastAsiaTheme="minorEastAsia" w:cstheme="minorBidi"/>
      <w:sz w:val="22"/>
      <w:szCs w:val="2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90494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83839" w:themeColor="accent1" w:themeShade="BF"/>
      <w:kern w:val="0"/>
      <w:sz w:val="32"/>
      <w:szCs w:val="32"/>
    </w:rPr>
  </w:style>
  <w:style w:type="paragraph" w:styleId="Standard1" w:customStyle="1">
    <w:name w:val="Standard 1"/>
    <w:basedOn w:val="Standard"/>
    <w:rsid w:val="00DC2BB2"/>
    <w:pPr>
      <w:spacing w:before="0" w:after="0" w:line="240" w:lineRule="auto"/>
    </w:pPr>
    <w:rPr>
      <w:sz w:val="22"/>
    </w:rPr>
  </w:style>
  <w:style w:type="character" w:styleId="Kommentarzeichen">
    <w:name w:val="annotation reference"/>
    <w:basedOn w:val="Absatz-Standardschriftart"/>
    <w:rsid w:val="00DC2BB2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C2BB2"/>
    <w:pPr>
      <w:spacing w:line="240" w:lineRule="auto"/>
    </w:pPr>
  </w:style>
  <w:style w:type="character" w:styleId="KommentartextZchn" w:customStyle="1">
    <w:name w:val="Kommentartext Zchn"/>
    <w:basedOn w:val="Absatz-Standardschriftart"/>
    <w:link w:val="Kommentartext"/>
    <w:rsid w:val="00DC2BB2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DC2BB2"/>
    <w:rPr>
      <w:b/>
      <w:bCs/>
    </w:rPr>
  </w:style>
  <w:style w:type="character" w:styleId="KommentarthemaZchn" w:customStyle="1">
    <w:name w:val="Kommentarthema Zchn"/>
    <w:basedOn w:val="KommentartextZchn"/>
    <w:link w:val="Kommentarthema"/>
    <w:semiHidden/>
    <w:rsid w:val="00DC2BB2"/>
    <w:rPr>
      <w:rFonts w:ascii="Arial" w:hAnsi="Arial"/>
      <w:b/>
      <w:bCs/>
    </w:rPr>
  </w:style>
  <w:style w:type="character" w:styleId="Platzhaltertext">
    <w:name w:val="Placeholder Text"/>
    <w:basedOn w:val="Absatz-Standardschriftart"/>
    <w:uiPriority w:val="99"/>
    <w:semiHidden/>
    <w:rsid w:val="00762F29"/>
    <w:rPr>
      <w:color w:val="80808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25646"/>
    <w:rPr>
      <w:color w:val="605E5C"/>
      <w:shd w:val="clear" w:color="auto" w:fill="E1DFDD"/>
    </w:rPr>
  </w:style>
  <w:style w:type="character" w:styleId="Hervorhebung">
    <w:name w:val="Emphasis"/>
    <w:basedOn w:val="Absatz-Standardschriftart"/>
    <w:qFormat/>
    <w:rsid w:val="00FF22D3"/>
    <w:rPr>
      <w:i/>
      <w:iCs/>
    </w:rPr>
  </w:style>
  <w:style w:type="character" w:styleId="berschrift2Zchn" w:customStyle="1">
    <w:name w:val="Überschrift 2 Zchn"/>
    <w:basedOn w:val="Absatz-Standardschriftart"/>
    <w:link w:val="berschrift2"/>
    <w:rsid w:val="00516D00"/>
    <w:rPr>
      <w:rFonts w:ascii="Arial" w:hAnsi="Arial" w:cs="Arial"/>
      <w:b/>
      <w:iCs/>
      <w:kern w:val="32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8" /><Relationship Type="http://schemas.openxmlformats.org/officeDocument/2006/relationships/hyperlink" Target="https://knapp.sharepoint.com/:w:/r/sites/OG_A0A598/Shared%20Documents/General/Curriculum/1.LJ/02_APP-Entwicklung/00_G%C3%A4ngige-Programmiersprachen/02_C%23/00_Aufgaben/01_OOP/01_Geometrie/00_Geometrie_%5BNachname%5D.docx?d=w7d7bf05b12df4aa3b7d3928c05f524b4&amp;csf=1&amp;web=1&amp;e=ymhdh7" TargetMode="External" Id="rId13" /><Relationship Type="http://schemas.openxmlformats.org/officeDocument/2006/relationships/header" Target="header3.xml" Id="rId18" /><Relationship Type="http://schemas.openxmlformats.org/officeDocument/2006/relationships/customXml" Target="../customXml/item3.xml" Id="rId3" /><Relationship Type="http://schemas.openxmlformats.org/officeDocument/2006/relationships/glossaryDocument" Target="glossary/document.xml" Id="rId21" /><Relationship Type="http://schemas.openxmlformats.org/officeDocument/2006/relationships/numbering" Target="numbering.xml" Id="rId7" /><Relationship Type="http://schemas.openxmlformats.org/officeDocument/2006/relationships/endnotes" Target="endnotes.xml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customXml" Target="../customXml/item6.xml" Id="rId6" /><Relationship Type="http://schemas.openxmlformats.org/officeDocument/2006/relationships/footnotes" Target="footnotes.xml" Id="rId11" /><Relationship Type="http://schemas.openxmlformats.org/officeDocument/2006/relationships/customXml" Target="../customXml/item5.xml" Id="rId5" /><Relationship Type="http://schemas.openxmlformats.org/officeDocument/2006/relationships/header" Target="header2.xml" Id="rId15" /><Relationship Type="http://schemas.openxmlformats.org/officeDocument/2006/relationships/webSettings" Target="webSettings.xml" Id="rId10" /><Relationship Type="http://schemas.openxmlformats.org/officeDocument/2006/relationships/footer" Target="footer3.xml" Id="rId19" /><Relationship Type="http://schemas.openxmlformats.org/officeDocument/2006/relationships/customXml" Target="../customXml/item4.xml" Id="rId4" /><Relationship Type="http://schemas.openxmlformats.org/officeDocument/2006/relationships/settings" Target="settings.xml" Id="rId9" /><Relationship Type="http://schemas.openxmlformats.org/officeDocument/2006/relationships/header" Target="header1.xml" Id="rId14" /><Relationship Type="http://schemas.openxmlformats.org/officeDocument/2006/relationships/theme" Target="theme/theme1.xml" Id="rId22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plitsc\OneDrive%20-%20KNAPP%20AG\00_Toplitsch\00_Lehrlingsausbildung\03_Apprentice_APP_IT_ALL%20-%20General\Curriculum\Vorlage-Aufgabenstellu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7B5728FAD244D09A485DA4A74E4FE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C9BBC92-FD38-481A-94C2-1BB8125B506A}"/>
      </w:docPartPr>
      <w:docPartBody>
        <w:p xmlns:wp14="http://schemas.microsoft.com/office/word/2010/wordml" w:rsidR="004C4239" w:rsidRDefault="004C4239" w14:paraId="6EBBB9B2" wp14:textId="77777777">
          <w:pPr>
            <w:pStyle w:val="FD7B5728FAD244D09A485DA4A74E4FE2"/>
          </w:pPr>
          <w:r w:rsidRPr="00100CB4">
            <w:rPr>
              <w:rStyle w:val="Platzhaltertext"/>
            </w:rPr>
            <w:t>[Autor]</w:t>
          </w:r>
        </w:p>
      </w:docPartBody>
    </w:docPart>
    <w:docPart>
      <w:docPartPr>
        <w:name w:val="87996E5EE7F444B7B220A4CDD6753A2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BCEF794-7025-4054-AD5D-1C4645588372}"/>
      </w:docPartPr>
      <w:docPartBody>
        <w:p xmlns:wp14="http://schemas.microsoft.com/office/word/2010/wordml" w:rsidR="004C4239" w:rsidRDefault="004C4239" w14:paraId="7324A815" wp14:textId="77777777">
          <w:pPr>
            <w:pStyle w:val="87996E5EE7F444B7B220A4CDD6753A21"/>
          </w:pPr>
          <w:r>
            <w:rPr>
              <w:color w:val="156082" w:themeColor="accent1"/>
              <w:sz w:val="28"/>
              <w:szCs w:val="28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39"/>
    <w:rsid w:val="000448FA"/>
    <w:rsid w:val="000C07BA"/>
    <w:rsid w:val="002960DF"/>
    <w:rsid w:val="0038647E"/>
    <w:rsid w:val="003A4A8E"/>
    <w:rsid w:val="003A6F33"/>
    <w:rsid w:val="00470708"/>
    <w:rsid w:val="004C4239"/>
    <w:rsid w:val="00504D8D"/>
    <w:rsid w:val="00512647"/>
    <w:rsid w:val="005C4DE8"/>
    <w:rsid w:val="005E7EE9"/>
    <w:rsid w:val="00693326"/>
    <w:rsid w:val="006D1581"/>
    <w:rsid w:val="009244D7"/>
    <w:rsid w:val="00AC343A"/>
    <w:rsid w:val="00CB588F"/>
    <w:rsid w:val="00EA303F"/>
    <w:rsid w:val="00EC7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FD7B5728FAD244D09A485DA4A74E4FE2">
    <w:name w:val="FD7B5728FAD244D09A485DA4A74E4FE2"/>
  </w:style>
  <w:style w:type="paragraph" w:customStyle="1" w:styleId="87996E5EE7F444B7B220A4CDD6753A21">
    <w:name w:val="87996E5EE7F444B7B220A4CDD6753A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KNAPP">
      <a:dk1>
        <a:sysClr val="windowText" lastClr="000000"/>
      </a:dk1>
      <a:lt1>
        <a:srgbClr val="FFFFFF"/>
      </a:lt1>
      <a:dk2>
        <a:srgbClr val="878889"/>
      </a:dk2>
      <a:lt2>
        <a:srgbClr val="029AA9"/>
      </a:lt2>
      <a:accent1>
        <a:srgbClr val="4B4B4D"/>
      </a:accent1>
      <a:accent2>
        <a:srgbClr val="006A74"/>
      </a:accent2>
      <a:accent3>
        <a:srgbClr val="92D6DD"/>
      </a:accent3>
      <a:accent4>
        <a:srgbClr val="C50045"/>
      </a:accent4>
      <a:accent5>
        <a:srgbClr val="99CC99"/>
      </a:accent5>
      <a:accent6>
        <a:srgbClr val="FCC633"/>
      </a:accent6>
      <a:hlink>
        <a:srgbClr val="029AA9"/>
      </a:hlink>
      <a:folHlink>
        <a:srgbClr val="006A74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[Date]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2a8dd51-0269-48f8-a5b0-03a501448299">
      <Terms xmlns="http://schemas.microsoft.com/office/infopath/2007/PartnerControls"/>
    </lcf76f155ced4ddcb4097134ff3c332f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1DE19DA8EC184E90B2B493007FD064" ma:contentTypeVersion="9" ma:contentTypeDescription="Create a new document." ma:contentTypeScope="" ma:versionID="2888b368a387f168e759d87b1ce24277">
  <xsd:schema xmlns:xsd="http://www.w3.org/2001/XMLSchema" xmlns:xs="http://www.w3.org/2001/XMLSchema" xmlns:p="http://schemas.microsoft.com/office/2006/metadata/properties" xmlns:ns2="d2a8dd51-0269-48f8-a5b0-03a501448299" targetNamespace="http://schemas.microsoft.com/office/2006/metadata/properties" ma:root="true" ma:fieldsID="bf35d4932b4472d34fedb6cb1a84cdc6" ns2:_="">
    <xsd:import namespace="d2a8dd51-0269-48f8-a5b0-03a5014482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a8dd51-0269-48f8-a5b0-03a5014482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689ce98-9870-4833-b846-888891d734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954E30-3909-4325-A248-BA0F7D140649}">
  <ds:schemaRefs>
    <ds:schemaRef ds:uri="http://schemas.microsoft.com/office/2006/metadata/properties"/>
    <ds:schemaRef ds:uri="http://schemas.microsoft.com/office/infopath/2007/PartnerControls"/>
    <ds:schemaRef ds:uri="b9e759ae-1b4e-4811-a275-4cbbb52b0fe4"/>
    <ds:schemaRef ds:uri="cf6ee699-7380-4873-bd93-177f9d02de57"/>
  </ds:schemaRefs>
</ds:datastoreItem>
</file>

<file path=customXml/itemProps3.xml><?xml version="1.0" encoding="utf-8"?>
<ds:datastoreItem xmlns:ds="http://schemas.openxmlformats.org/officeDocument/2006/customXml" ds:itemID="{4F51D679-CA35-4554-951C-0D49307453A4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75E3AED3-A932-4D49-8F23-AE0905BC8715}"/>
</file>

<file path=customXml/itemProps5.xml><?xml version="1.0" encoding="utf-8"?>
<ds:datastoreItem xmlns:ds="http://schemas.openxmlformats.org/officeDocument/2006/customXml" ds:itemID="{A446BC7E-3BF3-4FC8-8D56-35A1B10ADF5F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7459C2F2-7183-4AB9-B803-3C690433624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Vorlage-Aufgabenstellung.dotx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 TITEL</dc:title>
  <dc:subject>Subtitle of the document</dc:subject>
  <dc:creator>[Name]</dc:creator>
  <keywords/>
  <dc:description/>
  <lastModifiedBy>Jonas KORMANN</lastModifiedBy>
  <revision>71</revision>
  <lastPrinted>2007-10-11T16:16:00.0000000Z</lastPrinted>
  <dcterms:created xsi:type="dcterms:W3CDTF">2025-11-05T10:12:00.0000000Z</dcterms:created>
  <dcterms:modified xsi:type="dcterms:W3CDTF">2025-11-27T06:50:17.3338816Z</dcterms:modified>
  <contentStatus>Published</contentStatu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NAPP_StreetNumber">
    <vt:lpwstr>5-7</vt:lpwstr>
  </property>
  <property fmtid="{D5CDD505-2E9C-101B-9397-08002B2CF9AE}" pid="3" name="ContentTypeId">
    <vt:lpwstr>0x010100A31DE19DA8EC184E90B2B493007FD064</vt:lpwstr>
  </property>
  <property fmtid="{D5CDD505-2E9C-101B-9397-08002B2CF9AE}" pid="4" name="KNAPP_Template_Version">
    <vt:i4>2203</vt:i4>
  </property>
  <property fmtid="{D5CDD505-2E9C-101B-9397-08002B2CF9AE}" pid="5" name="KNAPP_Security_Level">
    <vt:lpwstr>confidential</vt:lpwstr>
  </property>
  <property fmtid="{D5CDD505-2E9C-101B-9397-08002B2CF9AE}" pid="6" name="KNAPP_Company">
    <vt:lpwstr/>
  </property>
  <property fmtid="{D5CDD505-2E9C-101B-9397-08002B2CF9AE}" pid="7" name="KNAPP_CompanyBranchName">
    <vt:lpwstr>Hart bei Graz</vt:lpwstr>
  </property>
  <property fmtid="{D5CDD505-2E9C-101B-9397-08002B2CF9AE}" pid="8" name="KNAPP_StreetName">
    <vt:lpwstr/>
  </property>
  <property fmtid="{D5CDD505-2E9C-101B-9397-08002B2CF9AE}" pid="9" name="KNAPP_Zip">
    <vt:lpwstr/>
  </property>
  <property fmtid="{D5CDD505-2E9C-101B-9397-08002B2CF9AE}" pid="10" name="KNAPP_City">
    <vt:lpwstr/>
  </property>
  <property fmtid="{D5CDD505-2E9C-101B-9397-08002B2CF9AE}" pid="11" name="KNAPP_Country">
    <vt:lpwstr/>
  </property>
  <property fmtid="{D5CDD505-2E9C-101B-9397-08002B2CF9AE}" pid="12" name="KNAPP_Phone">
    <vt:lpwstr/>
  </property>
  <property fmtid="{D5CDD505-2E9C-101B-9397-08002B2CF9AE}" pid="13" name="KNAPP_Mail">
    <vt:lpwstr/>
  </property>
  <property fmtid="{D5CDD505-2E9C-101B-9397-08002B2CF9AE}" pid="14" name="KNAPP_BranchOfficeList">
    <vt:lpwstr/>
  </property>
  <property fmtid="{D5CDD505-2E9C-101B-9397-08002B2CF9AE}" pid="15" name="KNAPP_BankName">
    <vt:lpwstr/>
  </property>
  <property fmtid="{D5CDD505-2E9C-101B-9397-08002B2CF9AE}" pid="16" name="KNAPP_IBAN">
    <vt:lpwstr/>
  </property>
  <property fmtid="{D5CDD505-2E9C-101B-9397-08002B2CF9AE}" pid="17" name="KNAPP_BIC">
    <vt:lpwstr/>
  </property>
  <property fmtid="{D5CDD505-2E9C-101B-9397-08002B2CF9AE}" pid="18" name="KNAPP_TaxVAT">
    <vt:lpwstr/>
  </property>
  <property fmtid="{D5CDD505-2E9C-101B-9397-08002B2CF9AE}" pid="19" name="KNAPP_TaxNumber">
    <vt:lpwstr/>
  </property>
  <property fmtid="{D5CDD505-2E9C-101B-9397-08002B2CF9AE}" pid="20" name="KNAPP_PlaceOfJurisdiction">
    <vt:lpwstr/>
  </property>
  <property fmtid="{D5CDD505-2E9C-101B-9397-08002B2CF9AE}" pid="21" name="KNAPP_CorporateRegistrationNumber">
    <vt:lpwstr/>
  </property>
  <property fmtid="{D5CDD505-2E9C-101B-9397-08002B2CF9AE}" pid="22" name="MediaServiceImageTags">
    <vt:lpwstr/>
  </property>
  <property fmtid="{D5CDD505-2E9C-101B-9397-08002B2CF9AE}" pid="23" name="docLang">
    <vt:lpwstr>de</vt:lpwstr>
  </property>
</Properties>
</file>