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color w:val="4B4B4D" w:themeColor="accent1"/>
          <w:sz w:val="20"/>
          <w:szCs w:val="20"/>
        </w:rPr>
        <w:id w:val="13506037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4D57C8D" w14:textId="40FB2481" w:rsidR="000F4078" w:rsidRPr="005645AB" w:rsidRDefault="002B5DA6" w:rsidP="000F4078">
          <w:pPr>
            <w:pStyle w:val="KeinLeerraum"/>
            <w:spacing w:before="1540"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OOP</w:t>
          </w:r>
        </w:p>
        <w:p w14:paraId="6D1818F8" w14:textId="68F48053" w:rsidR="000F4078" w:rsidRPr="005645AB" w:rsidRDefault="004A6A2B" w:rsidP="000F4078">
          <w:pPr>
            <w:pStyle w:val="KeinLeerraum"/>
            <w:spacing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Kontosystem</w:t>
          </w:r>
        </w:p>
        <w:p w14:paraId="5082C393" w14:textId="77777777" w:rsidR="009644FE" w:rsidRPr="005645AB" w:rsidRDefault="009644FE">
          <w:pPr>
            <w:pStyle w:val="KeinLeerraum"/>
            <w:spacing w:before="1540" w:after="240"/>
            <w:jc w:val="center"/>
            <w:rPr>
              <w:rFonts w:ascii="Arial" w:hAnsi="Arial" w:cs="Arial"/>
              <w:color w:val="4B4B4D" w:themeColor="accent1"/>
            </w:rPr>
          </w:pPr>
        </w:p>
        <w:p w14:paraId="4395C461" w14:textId="77777777" w:rsidR="009644FE" w:rsidRPr="005645AB" w:rsidRDefault="009644FE">
          <w:pPr>
            <w:pStyle w:val="KeinLeerraum"/>
            <w:spacing w:before="480"/>
            <w:jc w:val="center"/>
            <w:rPr>
              <w:rFonts w:ascii="Arial" w:hAnsi="Arial" w:cs="Arial"/>
              <w:color w:val="4B4B4D" w:themeColor="accent1"/>
            </w:rPr>
          </w:pPr>
          <w:r w:rsidRPr="005645AB">
            <w:rPr>
              <w:rFonts w:ascii="Arial" w:hAnsi="Arial" w:cs="Arial"/>
              <w:noProof/>
              <w:color w:val="4B4B4D" w:themeColor="accent1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CF34CA4" wp14:editId="2CD0000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Autor"/>
                                  <w:tag w:val=""/>
                                  <w:id w:val="2141452880"/>
                                  <w:placeholder>
                                    <w:docPart w:val="FD7B5728FAD244D09A485DA4A74E4FE2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17CC88" w14:textId="0B84BB91" w:rsidR="00311EE3" w:rsidRDefault="002B5DA6" w:rsidP="005645AB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[Name]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Datum"/>
                                  <w:tag w:val="Datum"/>
                                  <w:id w:val="28848314"/>
                                  <w:placeholder>
                                    <w:docPart w:val="87996E5EE7F444B7B220A4CDD6753A21"/>
                                  </w:placeholder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>
                                    <w:dateFormat w:val="d.M.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0E52F9" w14:textId="77777777" w:rsidR="005645AB" w:rsidRPr="00B846DE" w:rsidRDefault="005645AB" w:rsidP="005645AB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B846DE"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B9204EE" w14:textId="77777777" w:rsidR="003931D7" w:rsidRPr="0079305E" w:rsidRDefault="003931D7" w:rsidP="005645AB">
                                <w:pPr>
                                  <w:pStyle w:val="KeinLeerraum"/>
                                  <w:jc w:val="right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202" coordsize="21600,21600" o:spt="202" path="m,l,21600r21600,l21600,xe" w14:anchorId="4CF34CA4">
                    <v:stroke joinstyle="miter"/>
                    <v:path gradientshapeok="t" o:connecttype="rect"/>
                  </v:shapetype>
                  <v:shape id="Textfeld 142" style="position:absolute;left:0;text-align:left;margin-left:0;margin-top:0;width:516pt;height:43.9pt;z-index:25165670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Autor"/>
                            <w:tag w:val=""/>
                            <w:id w:val="2141452880"/>
                            <w:placeholder>
                              <w:docPart w:val="FD7B5728FAD244D09A485DA4A74E4FE2"/>
                            </w:placeholder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311EE3" w:rsidP="005645AB" w:rsidRDefault="002B5DA6" w14:paraId="2717CC88" w14:textId="0B84BB91">
                              <w:pPr>
                                <w:pStyle w:val="KeinLeerraum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[Name]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Datum"/>
                            <w:tag w:val="Datum"/>
                            <w:id w:val="28848314"/>
                            <w:placeholder>
                              <w:docPart w:val="87996E5EE7F444B7B220A4CDD6753A21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.M.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Pr="00B846DE" w:rsidR="005645AB" w:rsidP="005645AB" w:rsidRDefault="005645AB" w14:paraId="570E52F9" w14:textId="77777777">
                              <w:pPr>
                                <w:pStyle w:val="KeinLeerraum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846DE"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[Date]</w:t>
                              </w:r>
                            </w:p>
                          </w:sdtContent>
                        </w:sdt>
                        <w:p w:rsidRPr="0079305E" w:rsidR="003931D7" w:rsidP="005645AB" w:rsidRDefault="003931D7" w14:paraId="5B9204EE" w14:textId="77777777">
                          <w:pPr>
                            <w:pStyle w:val="KeinLeerraum"/>
                            <w:jc w:val="right"/>
                            <w:rPr>
                              <w:rFonts w:ascii="Arial" w:hAnsi="Arial" w:cs="Arial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39B9F3E" w14:textId="77777777" w:rsidR="00DC2BB2" w:rsidRPr="005645AB" w:rsidRDefault="00DC2BB2">
          <w:pPr>
            <w:spacing w:before="0" w:after="0" w:line="240" w:lineRule="auto"/>
            <w:jc w:val="left"/>
            <w:rPr>
              <w:rFonts w:cs="Arial"/>
            </w:rPr>
          </w:pPr>
        </w:p>
        <w:p w14:paraId="6438FDD7" w14:textId="77777777" w:rsidR="00C43969" w:rsidRPr="005645AB" w:rsidRDefault="00C43969" w:rsidP="00C43969">
          <w:pPr>
            <w:rPr>
              <w:rFonts w:cs="Arial"/>
            </w:rPr>
          </w:pPr>
        </w:p>
        <w:p w14:paraId="796F05A8" w14:textId="77777777" w:rsidR="00C43969" w:rsidRPr="005645AB" w:rsidRDefault="00C43969" w:rsidP="00C43969">
          <w:pPr>
            <w:rPr>
              <w:rFonts w:cs="Arial"/>
            </w:rPr>
          </w:pPr>
        </w:p>
        <w:p w14:paraId="3338F518" w14:textId="77777777" w:rsidR="00C43969" w:rsidRPr="005645AB" w:rsidRDefault="00C43969" w:rsidP="00C43969">
          <w:pPr>
            <w:rPr>
              <w:rFonts w:cs="Arial"/>
            </w:rPr>
          </w:pPr>
        </w:p>
        <w:p w14:paraId="2B1F6553" w14:textId="77777777" w:rsidR="00C43969" w:rsidRPr="005645AB" w:rsidRDefault="00C43969" w:rsidP="00C43969">
          <w:pPr>
            <w:rPr>
              <w:rFonts w:cs="Arial"/>
            </w:rPr>
          </w:pPr>
        </w:p>
        <w:p w14:paraId="6E7EDF31" w14:textId="77777777" w:rsidR="00C43969" w:rsidRPr="005645AB" w:rsidRDefault="00C43969" w:rsidP="00C43969">
          <w:pPr>
            <w:rPr>
              <w:rFonts w:cs="Arial"/>
            </w:rPr>
          </w:pPr>
        </w:p>
        <w:p w14:paraId="144543EE" w14:textId="77777777" w:rsidR="00C43969" w:rsidRPr="005645AB" w:rsidRDefault="00C43969" w:rsidP="00C43969">
          <w:pPr>
            <w:rPr>
              <w:rFonts w:cs="Arial"/>
            </w:rPr>
          </w:pPr>
        </w:p>
        <w:p w14:paraId="404BAEF1" w14:textId="77777777" w:rsidR="00C43969" w:rsidRPr="005645AB" w:rsidRDefault="00C43969" w:rsidP="00C43969">
          <w:pPr>
            <w:rPr>
              <w:rFonts w:cs="Arial"/>
            </w:rPr>
          </w:pPr>
        </w:p>
        <w:p w14:paraId="32833735" w14:textId="77777777" w:rsidR="00C43969" w:rsidRPr="005645AB" w:rsidRDefault="00C43969" w:rsidP="00C43969">
          <w:pPr>
            <w:rPr>
              <w:rFonts w:cs="Arial"/>
            </w:rPr>
          </w:pPr>
        </w:p>
        <w:p w14:paraId="6EE9B60E" w14:textId="77777777" w:rsidR="00C43969" w:rsidRPr="005645AB" w:rsidRDefault="00C43969" w:rsidP="00C43969">
          <w:pPr>
            <w:rPr>
              <w:rFonts w:cs="Arial"/>
            </w:rPr>
          </w:pPr>
        </w:p>
        <w:p w14:paraId="16FA3412" w14:textId="77777777" w:rsidR="00C43969" w:rsidRPr="005645AB" w:rsidRDefault="00C43969" w:rsidP="00C43969">
          <w:pPr>
            <w:rPr>
              <w:rFonts w:cs="Arial"/>
            </w:rPr>
          </w:pPr>
        </w:p>
        <w:p w14:paraId="17AC491E" w14:textId="77777777" w:rsidR="00C43969" w:rsidRPr="005645AB" w:rsidRDefault="00C43969" w:rsidP="00C43969">
          <w:pPr>
            <w:rPr>
              <w:rFonts w:cs="Arial"/>
            </w:rPr>
          </w:pPr>
        </w:p>
        <w:p w14:paraId="477DCEAD" w14:textId="77777777" w:rsidR="00C43969" w:rsidRPr="005645AB" w:rsidRDefault="00C43969" w:rsidP="00C43969">
          <w:pPr>
            <w:rPr>
              <w:rFonts w:cs="Arial"/>
            </w:rPr>
          </w:pPr>
        </w:p>
        <w:p w14:paraId="406EA754" w14:textId="77777777" w:rsidR="00C43969" w:rsidRPr="005645AB" w:rsidRDefault="00C43969" w:rsidP="00C43969">
          <w:pPr>
            <w:rPr>
              <w:rFonts w:cs="Arial"/>
            </w:rPr>
          </w:pPr>
        </w:p>
        <w:p w14:paraId="70160B3E" w14:textId="77777777" w:rsidR="00C43969" w:rsidRPr="005645AB" w:rsidRDefault="00C43969" w:rsidP="00C43969">
          <w:pPr>
            <w:rPr>
              <w:rFonts w:cs="Arial"/>
            </w:rPr>
          </w:pPr>
        </w:p>
        <w:p w14:paraId="18BA3F8A" w14:textId="77777777" w:rsidR="00C43969" w:rsidRPr="005645AB" w:rsidRDefault="00C43969" w:rsidP="00C43969">
          <w:pPr>
            <w:tabs>
              <w:tab w:val="left" w:pos="7200"/>
            </w:tabs>
            <w:rPr>
              <w:rFonts w:cs="Arial"/>
            </w:rPr>
          </w:pPr>
          <w:r w:rsidRPr="005645AB">
            <w:rPr>
              <w:rFonts w:cs="Arial"/>
            </w:rPr>
            <w:tab/>
          </w:r>
        </w:p>
        <w:p w14:paraId="3C2447E8" w14:textId="77777777" w:rsidR="009644FE" w:rsidRPr="005645AB" w:rsidRDefault="00000000">
          <w:pPr>
            <w:spacing w:before="0" w:after="0" w:line="240" w:lineRule="auto"/>
            <w:jc w:val="left"/>
            <w:rPr>
              <w:rFonts w:cs="Arial"/>
            </w:rPr>
          </w:pPr>
        </w:p>
      </w:sdtContent>
    </w:sdt>
    <w:bookmarkStart w:id="0" w:name="_Toc213233197" w:displacedByCustomXml="next"/>
    <w:sdt>
      <w:sdtPr>
        <w:rPr>
          <w:rFonts w:cs="Times New Roman"/>
          <w:b w:val="0"/>
          <w:bCs w:val="0"/>
          <w:kern w:val="0"/>
          <w:sz w:val="20"/>
          <w:szCs w:val="20"/>
        </w:rPr>
        <w:id w:val="731351974"/>
        <w:docPartObj>
          <w:docPartGallery w:val="Table of Contents"/>
          <w:docPartUnique/>
        </w:docPartObj>
      </w:sdtPr>
      <w:sdtContent>
        <w:p w14:paraId="56E760A7" w14:textId="77777777" w:rsidR="00DC2BB2" w:rsidRPr="005645AB" w:rsidRDefault="005645AB" w:rsidP="00DC2BB2">
          <w:pPr>
            <w:pStyle w:val="berschrift1"/>
            <w:numPr>
              <w:ilvl w:val="0"/>
              <w:numId w:val="0"/>
            </w:numPr>
            <w:ind w:left="794" w:hanging="794"/>
          </w:pPr>
          <w:r w:rsidRPr="005645AB">
            <w:t>Inhaltsverzeichnis</w:t>
          </w:r>
          <w:bookmarkEnd w:id="0"/>
        </w:p>
        <w:p w14:paraId="0573CA8D" w14:textId="77777777" w:rsidR="00311EE3" w:rsidRDefault="009644FE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645AB">
            <w:fldChar w:fldCharType="begin"/>
          </w:r>
          <w:r w:rsidRPr="005645AB">
            <w:instrText xml:space="preserve"> TOC \o "1-3" \h \z \u </w:instrText>
          </w:r>
          <w:r w:rsidRPr="005645AB">
            <w:fldChar w:fldCharType="separate"/>
          </w:r>
          <w:hyperlink w:anchor="_Toc213233197" w:history="1">
            <w:r w:rsidR="00311EE3" w:rsidRPr="008A609C">
              <w:rPr>
                <w:rStyle w:val="Hyperlink"/>
                <w:noProof/>
              </w:rPr>
              <w:t>Inhaltsverzeichnis</w:t>
            </w:r>
            <w:r w:rsidR="00311EE3">
              <w:rPr>
                <w:noProof/>
                <w:webHidden/>
              </w:rPr>
              <w:tab/>
            </w:r>
            <w:r w:rsidR="00311EE3">
              <w:rPr>
                <w:noProof/>
                <w:webHidden/>
              </w:rPr>
              <w:fldChar w:fldCharType="begin"/>
            </w:r>
            <w:r w:rsidR="00311EE3">
              <w:rPr>
                <w:noProof/>
                <w:webHidden/>
              </w:rPr>
              <w:instrText xml:space="preserve"> PAGEREF _Toc213233197 \h </w:instrText>
            </w:r>
            <w:r w:rsidR="00311EE3">
              <w:rPr>
                <w:noProof/>
                <w:webHidden/>
              </w:rPr>
            </w:r>
            <w:r w:rsidR="00311EE3">
              <w:rPr>
                <w:noProof/>
                <w:webHidden/>
              </w:rPr>
              <w:fldChar w:fldCharType="separate"/>
            </w:r>
            <w:r w:rsidR="00311EE3">
              <w:rPr>
                <w:noProof/>
                <w:webHidden/>
              </w:rPr>
              <w:t>1</w:t>
            </w:r>
            <w:r w:rsidR="00311EE3">
              <w:rPr>
                <w:noProof/>
                <w:webHidden/>
              </w:rPr>
              <w:fldChar w:fldCharType="end"/>
            </w:r>
          </w:hyperlink>
        </w:p>
        <w:p w14:paraId="462E3B92" w14:textId="77777777" w:rsidR="00311EE3" w:rsidRDefault="00311EE3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233198" w:history="1">
            <w:r w:rsidRPr="008A609C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609C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1A4A" w14:textId="77777777" w:rsidR="00311EE3" w:rsidRDefault="00311EE3">
          <w:pPr>
            <w:pStyle w:val="Verzeichnis2"/>
            <w:tabs>
              <w:tab w:val="left" w:pos="13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33199" w:history="1">
            <w:r w:rsidRPr="008A609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609C">
              <w:rPr>
                <w:rStyle w:val="Hyperlink"/>
                <w:noProof/>
              </w:rPr>
              <w:t>Erweiterung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894F" w14:textId="77777777" w:rsidR="00311EE3" w:rsidRDefault="00311EE3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233200" w:history="1">
            <w:r w:rsidRPr="008A609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609C">
              <w:rPr>
                <w:rStyle w:val="Hyperlink"/>
                <w:noProof/>
              </w:rPr>
              <w:t>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826E" w14:textId="77777777" w:rsidR="00311EE3" w:rsidRDefault="00311EE3">
          <w:pPr>
            <w:pStyle w:val="Verzeichnis2"/>
            <w:tabs>
              <w:tab w:val="left" w:pos="13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33201" w:history="1">
            <w:r w:rsidRPr="008A609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609C">
              <w:rPr>
                <w:rStyle w:val="Hyperlink"/>
                <w:noProof/>
              </w:rPr>
              <w:t>Zusammenfassung der 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6A90" w14:textId="77777777" w:rsidR="009644FE" w:rsidRPr="005645AB" w:rsidRDefault="009644FE">
          <w:r w:rsidRPr="005645AB">
            <w:rPr>
              <w:b/>
              <w:bCs/>
            </w:rPr>
            <w:fldChar w:fldCharType="end"/>
          </w:r>
        </w:p>
      </w:sdtContent>
    </w:sdt>
    <w:p w14:paraId="257DDD6C" w14:textId="77777777" w:rsidR="009644FE" w:rsidRPr="005645AB" w:rsidRDefault="009644FE" w:rsidP="00075DD3">
      <w:pPr>
        <w:rPr>
          <w:rFonts w:cs="Arial"/>
        </w:rPr>
      </w:pPr>
    </w:p>
    <w:p w14:paraId="68A43A2B" w14:textId="77777777" w:rsidR="009644FE" w:rsidRDefault="00311EE3" w:rsidP="009644FE">
      <w:pPr>
        <w:pStyle w:val="berschrift1"/>
      </w:pPr>
      <w:bookmarkStart w:id="1" w:name="_Toc82693803"/>
      <w:bookmarkStart w:id="2" w:name="_Toc213233198"/>
      <w:r>
        <w:lastRenderedPageBreak/>
        <w:t>Auf</w:t>
      </w:r>
      <w:bookmarkEnd w:id="1"/>
      <w:r>
        <w:t>gabenstellung</w:t>
      </w:r>
      <w:bookmarkEnd w:id="2"/>
    </w:p>
    <w:p w14:paraId="717EC5B9" w14:textId="77777777" w:rsidR="00084916" w:rsidRPr="00084916" w:rsidRDefault="00084916" w:rsidP="00084916">
      <w:r w:rsidRPr="00084916">
        <w:rPr>
          <w:b/>
          <w:bCs/>
        </w:rPr>
        <w:t>Ziel:</w:t>
      </w:r>
      <w:r w:rsidRPr="00084916">
        <w:t xml:space="preserve"> Kapselung, Zustandsvalidierung, einfache Methoden, sinnvolle String-/</w:t>
      </w:r>
      <w:proofErr w:type="spellStart"/>
      <w:r w:rsidRPr="00084916">
        <w:t>Debug</w:t>
      </w:r>
      <w:proofErr w:type="spellEnd"/>
      <w:r w:rsidRPr="00084916">
        <w:t>-Ausgabe.</w:t>
      </w:r>
    </w:p>
    <w:p w14:paraId="277447A4" w14:textId="4AF9C85C" w:rsidR="00084916" w:rsidRPr="00084916" w:rsidRDefault="00084916" w:rsidP="00084916">
      <w:r w:rsidRPr="00084916">
        <w:rPr>
          <w:b/>
          <w:bCs/>
        </w:rPr>
        <w:t>Aufgabenstellung:</w:t>
      </w:r>
    </w:p>
    <w:p w14:paraId="32ED14C1" w14:textId="77777777" w:rsidR="00084916" w:rsidRPr="00084916" w:rsidRDefault="00084916" w:rsidP="00084916">
      <w:pPr>
        <w:pStyle w:val="Listenabsatz"/>
        <w:numPr>
          <w:ilvl w:val="0"/>
          <w:numId w:val="13"/>
        </w:numPr>
      </w:pPr>
      <w:r w:rsidRPr="00084916">
        <w:t xml:space="preserve">Entwickle ein kleines System, das ein </w:t>
      </w:r>
      <w:r w:rsidRPr="00084916">
        <w:rPr>
          <w:b/>
          <w:bCs/>
        </w:rPr>
        <w:t>Geldkonto</w:t>
      </w:r>
      <w:r w:rsidRPr="00084916">
        <w:t xml:space="preserve"> modelliert.</w:t>
      </w:r>
    </w:p>
    <w:p w14:paraId="4C41F01A" w14:textId="77777777" w:rsidR="00084916" w:rsidRPr="00084916" w:rsidRDefault="00084916" w:rsidP="00084916">
      <w:pPr>
        <w:pStyle w:val="Listenabsatz"/>
        <w:numPr>
          <w:ilvl w:val="0"/>
          <w:numId w:val="13"/>
        </w:numPr>
      </w:pPr>
      <w:r w:rsidRPr="00084916">
        <w:t xml:space="preserve">Es soll einen </w:t>
      </w:r>
      <w:r w:rsidRPr="00084916">
        <w:rPr>
          <w:b/>
          <w:bCs/>
        </w:rPr>
        <w:t>Eigentümer</w:t>
      </w:r>
      <w:r w:rsidRPr="00084916">
        <w:t xml:space="preserve"> und einen </w:t>
      </w:r>
      <w:r w:rsidRPr="00084916">
        <w:rPr>
          <w:b/>
          <w:bCs/>
        </w:rPr>
        <w:t>Kontostand</w:t>
      </w:r>
      <w:r w:rsidRPr="00084916">
        <w:t xml:space="preserve"> geben.</w:t>
      </w:r>
    </w:p>
    <w:p w14:paraId="18A4F3EF" w14:textId="77777777" w:rsidR="00084916" w:rsidRPr="00084916" w:rsidRDefault="00084916" w:rsidP="00084916">
      <w:pPr>
        <w:pStyle w:val="Listenabsatz"/>
        <w:numPr>
          <w:ilvl w:val="0"/>
          <w:numId w:val="13"/>
        </w:numPr>
      </w:pPr>
      <w:r w:rsidRPr="00084916">
        <w:t xml:space="preserve">Es muss möglich sein, </w:t>
      </w:r>
      <w:r w:rsidRPr="00084916">
        <w:rPr>
          <w:b/>
          <w:bCs/>
        </w:rPr>
        <w:t>Einzahlungen</w:t>
      </w:r>
      <w:r w:rsidRPr="00084916">
        <w:t xml:space="preserve"> und </w:t>
      </w:r>
      <w:r w:rsidRPr="00084916">
        <w:rPr>
          <w:b/>
          <w:bCs/>
        </w:rPr>
        <w:t>Abhebungen</w:t>
      </w:r>
      <w:r w:rsidRPr="00084916">
        <w:t xml:space="preserve"> vorzunehmen.</w:t>
      </w:r>
    </w:p>
    <w:p w14:paraId="0B2ECD2D" w14:textId="77777777" w:rsidR="00084916" w:rsidRPr="00084916" w:rsidRDefault="00084916" w:rsidP="00084916">
      <w:r w:rsidRPr="00084916">
        <w:rPr>
          <w:b/>
          <w:bCs/>
        </w:rPr>
        <w:t>Regeln/Validierung:</w:t>
      </w:r>
      <w:r w:rsidRPr="00084916">
        <w:t xml:space="preserve"> </w:t>
      </w:r>
    </w:p>
    <w:p w14:paraId="1D81F76A" w14:textId="77777777" w:rsidR="00084916" w:rsidRPr="00084916" w:rsidRDefault="00084916" w:rsidP="00084916">
      <w:pPr>
        <w:pStyle w:val="Listenabsatz"/>
        <w:numPr>
          <w:ilvl w:val="0"/>
          <w:numId w:val="14"/>
        </w:numPr>
      </w:pPr>
      <w:r w:rsidRPr="00084916">
        <w:t xml:space="preserve">Beträge müssen </w:t>
      </w:r>
      <w:r w:rsidRPr="00084916">
        <w:rPr>
          <w:b/>
          <w:bCs/>
        </w:rPr>
        <w:t>positiv</w:t>
      </w:r>
      <w:r w:rsidRPr="00084916">
        <w:t xml:space="preserve"> sein.</w:t>
      </w:r>
    </w:p>
    <w:p w14:paraId="1DFD5C9A" w14:textId="77777777" w:rsidR="00084916" w:rsidRPr="00084916" w:rsidRDefault="00084916" w:rsidP="00084916">
      <w:pPr>
        <w:pStyle w:val="Listenabsatz"/>
        <w:numPr>
          <w:ilvl w:val="0"/>
          <w:numId w:val="14"/>
        </w:numPr>
      </w:pPr>
      <w:r w:rsidRPr="00084916">
        <w:rPr>
          <w:b/>
          <w:bCs/>
        </w:rPr>
        <w:t>Abhebungen</w:t>
      </w:r>
      <w:r w:rsidRPr="00084916">
        <w:t xml:space="preserve"> sind nur erlaubt, wenn der Kontostand dafür </w:t>
      </w:r>
      <w:r w:rsidRPr="00084916">
        <w:rPr>
          <w:b/>
          <w:bCs/>
        </w:rPr>
        <w:t>ausreicht</w:t>
      </w:r>
      <w:r w:rsidRPr="00084916">
        <w:t xml:space="preserve"> (kein negativer Kontostand).</w:t>
      </w:r>
    </w:p>
    <w:p w14:paraId="1BD6312D" w14:textId="77777777" w:rsidR="00084916" w:rsidRPr="00084916" w:rsidRDefault="00084916" w:rsidP="00084916">
      <w:pPr>
        <w:pStyle w:val="Listenabsatz"/>
        <w:numPr>
          <w:ilvl w:val="0"/>
          <w:numId w:val="14"/>
        </w:numPr>
      </w:pPr>
      <w:r w:rsidRPr="00084916">
        <w:t xml:space="preserve">Stelle den aktuellen Kontostand als </w:t>
      </w:r>
      <w:r w:rsidRPr="00084916">
        <w:rPr>
          <w:b/>
          <w:bCs/>
        </w:rPr>
        <w:t>nur lesbare</w:t>
      </w:r>
      <w:r w:rsidRPr="00084916">
        <w:t xml:space="preserve"> Eigenschaft bereit (extern nicht direkt schreibbar).</w:t>
      </w:r>
    </w:p>
    <w:p w14:paraId="03294BCA" w14:textId="77777777" w:rsidR="00084916" w:rsidRPr="00084916" w:rsidRDefault="00084916" w:rsidP="00084916">
      <w:pPr>
        <w:pStyle w:val="Listenabsatz"/>
        <w:numPr>
          <w:ilvl w:val="0"/>
          <w:numId w:val="14"/>
        </w:numPr>
      </w:pPr>
      <w:r w:rsidRPr="00084916">
        <w:t xml:space="preserve">Implementiere eine gut lesbare </w:t>
      </w:r>
      <w:r w:rsidRPr="00084916">
        <w:rPr>
          <w:b/>
          <w:bCs/>
        </w:rPr>
        <w:t>Textdarstellung</w:t>
      </w:r>
      <w:r w:rsidRPr="00084916">
        <w:t xml:space="preserve"> des Kontos (z. B. für </w:t>
      </w:r>
      <w:proofErr w:type="spellStart"/>
      <w:r w:rsidRPr="00084916">
        <w:t>Logging</w:t>
      </w:r>
      <w:proofErr w:type="spellEnd"/>
      <w:r w:rsidRPr="00084916">
        <w:t>/</w:t>
      </w:r>
      <w:proofErr w:type="spellStart"/>
      <w:r w:rsidRPr="00084916">
        <w:t>Debug</w:t>
      </w:r>
      <w:proofErr w:type="spellEnd"/>
      <w:r w:rsidRPr="00084916">
        <w:t>).</w:t>
      </w:r>
    </w:p>
    <w:p w14:paraId="624D3FF3" w14:textId="77777777" w:rsidR="00084916" w:rsidRPr="00084916" w:rsidRDefault="00084916" w:rsidP="00084916">
      <w:pPr>
        <w:pStyle w:val="Listenabsatz"/>
        <w:numPr>
          <w:ilvl w:val="0"/>
          <w:numId w:val="14"/>
        </w:numPr>
      </w:pPr>
      <w:r w:rsidRPr="00084916">
        <w:rPr>
          <w:b/>
          <w:bCs/>
        </w:rPr>
        <w:t>Optional:</w:t>
      </w:r>
      <w:r w:rsidRPr="00084916">
        <w:t xml:space="preserve"> Unterstütze eine </w:t>
      </w:r>
      <w:r w:rsidRPr="00084916">
        <w:rPr>
          <w:b/>
          <w:bCs/>
        </w:rPr>
        <w:t>Abhebegebühr</w:t>
      </w:r>
      <w:r w:rsidRPr="00084916">
        <w:t xml:space="preserve"> (fixer Betrag), die bei Abhebungen zusätzlich abgezogen wird.</w:t>
      </w:r>
    </w:p>
    <w:p w14:paraId="489B36A1" w14:textId="57FA8922" w:rsidR="00084916" w:rsidRPr="00084916" w:rsidRDefault="00084916" w:rsidP="00084916">
      <w:r w:rsidRPr="00084916">
        <w:rPr>
          <w:b/>
          <w:bCs/>
        </w:rPr>
        <w:t>Hinweise:</w:t>
      </w:r>
    </w:p>
    <w:p w14:paraId="058B97CF" w14:textId="77777777" w:rsidR="00084916" w:rsidRPr="00084916" w:rsidRDefault="00084916" w:rsidP="00084916">
      <w:pPr>
        <w:pStyle w:val="Listenabsatz"/>
        <w:numPr>
          <w:ilvl w:val="0"/>
          <w:numId w:val="15"/>
        </w:numPr>
      </w:pPr>
      <w:r w:rsidRPr="00084916">
        <w:t>Welche Attribute müssen privat sein?</w:t>
      </w:r>
    </w:p>
    <w:p w14:paraId="574B8117" w14:textId="771B8A5D" w:rsidR="00084916" w:rsidRPr="00084916" w:rsidRDefault="00084916" w:rsidP="00084916">
      <w:pPr>
        <w:pStyle w:val="Listenabsatz"/>
        <w:numPr>
          <w:ilvl w:val="0"/>
          <w:numId w:val="15"/>
        </w:numPr>
      </w:pPr>
      <w:r w:rsidRPr="00084916">
        <w:t>Wie stell</w:t>
      </w:r>
      <w:r w:rsidR="00FA7AEE">
        <w:t>en</w:t>
      </w:r>
      <w:r w:rsidRPr="00084916">
        <w:t xml:space="preserve"> </w:t>
      </w:r>
      <w:r>
        <w:t>Sie</w:t>
      </w:r>
      <w:r w:rsidRPr="00084916">
        <w:t xml:space="preserve"> sicher, dass die </w:t>
      </w:r>
      <w:r w:rsidRPr="00084916">
        <w:rPr>
          <w:b/>
          <w:bCs/>
        </w:rPr>
        <w:t>Invarianten</w:t>
      </w:r>
      <w:r w:rsidRPr="00084916">
        <w:t xml:space="preserve"> (z. B. kein negativer Kontostand) eingehalten werden?</w:t>
      </w:r>
    </w:p>
    <w:p w14:paraId="06A44599" w14:textId="602DA638" w:rsidR="00084916" w:rsidRPr="00084916" w:rsidRDefault="00084916" w:rsidP="00084916">
      <w:pPr>
        <w:pStyle w:val="Listenabsatz"/>
        <w:numPr>
          <w:ilvl w:val="0"/>
          <w:numId w:val="15"/>
        </w:numPr>
      </w:pPr>
      <w:r w:rsidRPr="00084916">
        <w:t xml:space="preserve">Wie reagiert </w:t>
      </w:r>
      <w:r w:rsidR="003E4980">
        <w:t>der</w:t>
      </w:r>
      <w:r w:rsidRPr="00084916">
        <w:t xml:space="preserve"> Code auf </w:t>
      </w:r>
      <w:r w:rsidRPr="00084916">
        <w:rPr>
          <w:b/>
          <w:bCs/>
        </w:rPr>
        <w:t>ungültige Eingaben</w:t>
      </w:r>
      <w:r w:rsidRPr="00084916">
        <w:t>?</w:t>
      </w:r>
    </w:p>
    <w:p w14:paraId="00E011AD" w14:textId="77777777" w:rsidR="00311EE3" w:rsidRDefault="00311EE3" w:rsidP="00311EE3"/>
    <w:p w14:paraId="2F12BD71" w14:textId="77777777" w:rsidR="00311EE3" w:rsidRPr="00311EE3" w:rsidRDefault="00311EE3" w:rsidP="00311EE3">
      <w:pPr>
        <w:rPr>
          <w:color w:val="EE0000"/>
        </w:rPr>
      </w:pPr>
      <w:r>
        <w:rPr>
          <w:color w:val="EE0000"/>
        </w:rPr>
        <w:t>Dokumentieren Sie alle Lösungspunkte, die unter Punkt 2 gefordert sind.</w:t>
      </w:r>
    </w:p>
    <w:p w14:paraId="7CFA563D" w14:textId="77777777" w:rsidR="009644FE" w:rsidRPr="005645AB" w:rsidRDefault="00311EE3" w:rsidP="009644FE">
      <w:pPr>
        <w:pStyle w:val="berschrift1"/>
      </w:pPr>
      <w:bookmarkStart w:id="3" w:name="_Toc213233200"/>
      <w:r>
        <w:lastRenderedPageBreak/>
        <w:t>Lösung</w:t>
      </w:r>
      <w:bookmarkEnd w:id="3"/>
    </w:p>
    <w:p w14:paraId="2ACB64B9" w14:textId="77777777" w:rsidR="009644FE" w:rsidRDefault="00311EE3" w:rsidP="008C07FB">
      <w:pPr>
        <w:pStyle w:val="berschrift2"/>
      </w:pPr>
      <w:bookmarkStart w:id="4" w:name="_Toc213233201"/>
      <w:r>
        <w:t>Zusammenfassung der Lösung</w:t>
      </w:r>
      <w:bookmarkEnd w:id="4"/>
    </w:p>
    <w:p w14:paraId="57E3E77F" w14:textId="77777777" w:rsidR="00311EE3" w:rsidRPr="00311EE3" w:rsidRDefault="00311EE3" w:rsidP="00311EE3">
      <w:r>
        <w:t>[Kurzer Überblick über die Lösung]</w:t>
      </w:r>
    </w:p>
    <w:p w14:paraId="5D34C841" w14:textId="77777777" w:rsidR="002E1043" w:rsidRPr="005645AB" w:rsidRDefault="002E1043" w:rsidP="002E1043">
      <w:pPr>
        <w:tabs>
          <w:tab w:val="left" w:pos="6490"/>
        </w:tabs>
      </w:pPr>
    </w:p>
    <w:sectPr w:rsidR="002E1043" w:rsidRPr="005645AB" w:rsidSect="009644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652" w:right="1418" w:bottom="1616" w:left="1418" w:header="709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70EB1" w14:textId="77777777" w:rsidR="00650431" w:rsidRDefault="00650431">
      <w:r>
        <w:separator/>
      </w:r>
    </w:p>
  </w:endnote>
  <w:endnote w:type="continuationSeparator" w:id="0">
    <w:p w14:paraId="2BDD2013" w14:textId="77777777" w:rsidR="00650431" w:rsidRDefault="00650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6FF0" w14:textId="77777777" w:rsidR="00DC12F1" w:rsidRDefault="00DC12F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579956046"/>
      <w:docPartObj>
        <w:docPartGallery w:val="Page Numbers (Bottom of Page)"/>
        <w:docPartUnique/>
      </w:docPartObj>
    </w:sdtPr>
    <w:sdtContent>
      <w:p w14:paraId="3B7C7196" w14:textId="77777777" w:rsidR="00075DD3" w:rsidRPr="006533C5" w:rsidRDefault="00075DD3">
        <w:pPr>
          <w:pStyle w:val="Fuzeile"/>
          <w:jc w:val="center"/>
          <w:rPr>
            <w:noProof/>
            <w:lang w:val="en-US"/>
          </w:rPr>
        </w:pPr>
      </w:p>
      <w:tbl>
        <w:tblPr>
          <w:tblW w:w="9282" w:type="dxa"/>
          <w:tblLook w:val="01E0" w:firstRow="1" w:lastRow="1" w:firstColumn="1" w:lastColumn="1" w:noHBand="0" w:noVBand="0"/>
        </w:tblPr>
        <w:tblGrid>
          <w:gridCol w:w="9282"/>
        </w:tblGrid>
        <w:tr w:rsidR="00261FC1" w:rsidRPr="00AC4FF1" w14:paraId="45FE779A" w14:textId="77777777" w:rsidTr="37CC2E26">
          <w:trPr>
            <w:trHeight w:hRule="exact" w:val="914"/>
          </w:trPr>
          <w:tc>
            <w:tcPr>
              <w:tcW w:w="9282" w:type="dxa"/>
              <w:tcBorders>
                <w:top w:val="dashed" w:sz="4" w:space="0" w:color="auto"/>
              </w:tcBorders>
              <w:vAlign w:val="center"/>
            </w:tcPr>
            <w:p w14:paraId="301E5E69" w14:textId="77777777" w:rsidR="00261FC1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bCs/>
                  <w:spacing w:val="-4"/>
                  <w:sz w:val="12"/>
                  <w:szCs w:val="12"/>
                </w:rPr>
              </w:pPr>
            </w:p>
            <w:p w14:paraId="1818B099" w14:textId="77777777" w:rsidR="003B1AE8" w:rsidRPr="005C4C5F" w:rsidRDefault="003B1AE8" w:rsidP="37CC2E26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en-US" w:eastAsia="de-AT"/>
                </w:rPr>
              </w:pPr>
              <w:r w:rsidRPr="37CC2E26">
                <w:rPr>
                  <w:rFonts w:cs="Arial"/>
                  <w:b/>
                  <w:bCs/>
                  <w:spacing w:val="-4"/>
                  <w:sz w:val="12"/>
                  <w:szCs w:val="12"/>
                </w:rPr>
                <w:fldChar w:fldCharType="begin"/>
              </w:r>
              <w:r w:rsidRPr="005C4C5F">
                <w:rPr>
                  <w:rFonts w:cs="Arial"/>
                  <w:b/>
                  <w:bCs/>
                  <w:spacing w:val="-4"/>
                  <w:sz w:val="12"/>
                  <w:szCs w:val="12"/>
                  <w:lang w:val="en-US"/>
                </w:rPr>
                <w:instrText xml:space="preserve"> DOCPROPERTY  Company  \* MERGEFORMAT </w:instrText>
              </w:r>
              <w:r w:rsidRPr="37CC2E26">
                <w:rPr>
                  <w:rFonts w:cs="Arial"/>
                  <w:b/>
                  <w:bCs/>
                  <w:spacing w:val="-4"/>
                  <w:sz w:val="12"/>
                  <w:szCs w:val="12"/>
                </w:rPr>
                <w:fldChar w:fldCharType="end"/>
              </w:r>
              <w:r w:rsidR="37CC2E26" w:rsidRPr="005C4C5F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KNAPP_StreetName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KNAPP_Zip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KNAPP_City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begin"/>
              </w:r>
              <w:r w:rsidRPr="005C4C5F">
                <w:rPr>
                  <w:rFonts w:cs="Arial"/>
                  <w:spacing w:val="-4"/>
                  <w:sz w:val="12"/>
                  <w:szCs w:val="12"/>
                  <w:lang w:val="en-US"/>
                </w:rPr>
                <w:instrText xml:space="preserve"> DOCPROPERTY  KNAPP_Country  \* MERGEFORMAT </w:instrTex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end"/>
              </w:r>
              <w:r w:rsidR="37CC2E26" w:rsidRPr="005C4C5F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KNAPP_Phone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KNAPP_Mail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VAT Identification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KNAPP_TaxVAT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Tax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KNAPP_TaxNumber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KNAPP_BankName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KNAPP_IBAN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KNAPP_BIC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KNAPP_PlaceOfJurisdiction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37CC2E26" w:rsidRPr="005C4C5F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="37CC2E26" w:rsidRPr="005C4C5F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5C4C5F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KNAPP_CorporateRegistrationNumber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</w:p>
            <w:p w14:paraId="063B97E1" w14:textId="77777777" w:rsidR="00261FC1" w:rsidRPr="005C4C5F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en-US" w:eastAsia="de-AT"/>
                </w:rPr>
              </w:pPr>
            </w:p>
            <w:tbl>
              <w:tblPr>
                <w:tblStyle w:val="Tabellenraster"/>
                <w:tblW w:w="0" w:type="auto"/>
                <w:tblLook w:val="04A0" w:firstRow="1" w:lastRow="0" w:firstColumn="1" w:lastColumn="0" w:noHBand="0" w:noVBand="1"/>
              </w:tblPr>
              <w:tblGrid>
                <w:gridCol w:w="3018"/>
                <w:gridCol w:w="3019"/>
                <w:gridCol w:w="3019"/>
              </w:tblGrid>
              <w:tr w:rsidR="00261FC1" w:rsidRPr="00BC5CA4" w14:paraId="1ADF539A" w14:textId="77777777" w:rsidTr="007F6145">
                <w:tc>
                  <w:tcPr>
                    <w:tcW w:w="30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373E525A" w14:textId="77777777" w:rsidR="00261FC1" w:rsidRPr="005C4C5F" w:rsidRDefault="00261FC1" w:rsidP="00261FC1">
                    <w:pPr>
                      <w:spacing w:before="0" w:after="0" w:line="240" w:lineRule="auto"/>
                      <w:jc w:val="left"/>
                      <w:rPr>
                        <w:rFonts w:cs="Arial"/>
                        <w:sz w:val="16"/>
                        <w:szCs w:val="16"/>
                        <w:lang w:val="en-US"/>
                      </w:rPr>
                    </w:pP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EA28B3" w14:textId="77777777" w:rsidR="00261FC1" w:rsidRPr="00BC5CA4" w:rsidRDefault="00261FC1" w:rsidP="00261FC1">
                    <w:pPr>
                      <w:spacing w:before="0" w:after="0" w:line="240" w:lineRule="auto"/>
                      <w:jc w:val="center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instrText xml:space="preserve"> DOCPROPERTY  KNAPP_Security_Level  \* MERGEFORMAT </w:instrTex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2B5DA6">
                      <w:rPr>
                        <w:rFonts w:cs="Arial"/>
                        <w:sz w:val="16"/>
                        <w:szCs w:val="16"/>
                        <w:lang w:val="en-US"/>
                      </w:rPr>
                      <w:t>confidential</w: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E284B58" w14:textId="77777777" w:rsidR="00261FC1" w:rsidRPr="00BC5CA4" w:rsidRDefault="00261FC1" w:rsidP="00261FC1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begin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instrText>PAGE   \* MERGEFORMAT</w:instrTex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separate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t>1</w: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end"/>
                    </w:r>
                  </w:p>
                </w:tc>
              </w:tr>
            </w:tbl>
            <w:p w14:paraId="0496EC54" w14:textId="77777777" w:rsidR="00261FC1" w:rsidRPr="00BC5CA4" w:rsidRDefault="00261FC1" w:rsidP="00261FC1">
              <w:pPr>
                <w:spacing w:before="0" w:after="0" w:line="240" w:lineRule="auto"/>
                <w:rPr>
                  <w:rFonts w:cs="Arial"/>
                  <w:sz w:val="16"/>
                  <w:szCs w:val="16"/>
                </w:rPr>
              </w:pPr>
            </w:p>
            <w:p w14:paraId="2CF4FA87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4D3BE6BB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E0F7E09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362DA8B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266AD9D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81F0C78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1A2E266C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7784CB02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C6CFA65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BCED978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979B633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1D4F81B2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E2F41DD" w14:textId="77777777" w:rsidR="00261FC1" w:rsidRPr="00AC4FF1" w:rsidRDefault="00261FC1" w:rsidP="00261FC1">
              <w:pPr>
                <w:spacing w:before="0" w:after="0" w:line="240" w:lineRule="auto"/>
                <w:jc w:val="center"/>
                <w:rPr>
                  <w:rFonts w:cs="Arial"/>
                </w:rPr>
              </w:pPr>
            </w:p>
          </w:tc>
        </w:tr>
      </w:tbl>
      <w:p w14:paraId="4E3F3140" w14:textId="77777777" w:rsidR="00C24F30" w:rsidRPr="00261FC1" w:rsidRDefault="00075DD3" w:rsidP="00261FC1">
        <w:pPr>
          <w:pStyle w:val="Fuzeile"/>
          <w:tabs>
            <w:tab w:val="left" w:pos="4075"/>
          </w:tabs>
          <w:rPr>
            <w:rFonts w:cs="Arial"/>
            <w:bCs/>
            <w:color w:val="4B4B4D" w:themeColor="accent1"/>
            <w:spacing w:val="-4"/>
            <w:sz w:val="12"/>
            <w:szCs w:val="12"/>
            <w:lang w:val="en-US"/>
          </w:rPr>
        </w:pPr>
        <w:r w:rsidRPr="006533C5">
          <w:rPr>
            <w:lang w:val="en-US"/>
          </w:rPr>
          <w:tab/>
        </w:r>
        <w:r w:rsidRPr="006533C5">
          <w:rPr>
            <w:lang w:val="en-US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0866D5" w14:paraId="7D6C3167" w14:textId="77777777" w:rsidTr="110866D5">
      <w:tc>
        <w:tcPr>
          <w:tcW w:w="3020" w:type="dxa"/>
        </w:tcPr>
        <w:p w14:paraId="2DEC8A91" w14:textId="77777777" w:rsidR="110866D5" w:rsidRDefault="110866D5" w:rsidP="110866D5">
          <w:pPr>
            <w:ind w:left="-115"/>
            <w:jc w:val="left"/>
          </w:pPr>
        </w:p>
      </w:tc>
      <w:tc>
        <w:tcPr>
          <w:tcW w:w="3020" w:type="dxa"/>
        </w:tcPr>
        <w:p w14:paraId="668CBB62" w14:textId="77777777" w:rsidR="110866D5" w:rsidRDefault="110866D5" w:rsidP="110866D5">
          <w:pPr>
            <w:jc w:val="center"/>
          </w:pPr>
        </w:p>
      </w:tc>
      <w:tc>
        <w:tcPr>
          <w:tcW w:w="3020" w:type="dxa"/>
        </w:tcPr>
        <w:p w14:paraId="3FFD8F38" w14:textId="77777777" w:rsidR="110866D5" w:rsidRDefault="110866D5" w:rsidP="110866D5">
          <w:pPr>
            <w:ind w:right="-115"/>
            <w:jc w:val="right"/>
          </w:pPr>
        </w:p>
      </w:tc>
    </w:tr>
  </w:tbl>
  <w:p w14:paraId="3AB0495C" w14:textId="77777777" w:rsidR="110866D5" w:rsidRDefault="110866D5" w:rsidP="110866D5">
    <w:pPr>
      <w:pStyle w:val="Fuzeile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33E5" w14:textId="77777777" w:rsidR="00650431" w:rsidRDefault="00650431">
      <w:r>
        <w:separator/>
      </w:r>
    </w:p>
  </w:footnote>
  <w:footnote w:type="continuationSeparator" w:id="0">
    <w:p w14:paraId="39E690A6" w14:textId="77777777" w:rsidR="00650431" w:rsidRDefault="00650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2FD0" w14:textId="77777777" w:rsidR="00DC12F1" w:rsidRDefault="00DC12F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F4D7" w14:textId="77777777" w:rsidR="00C24F30" w:rsidRPr="0057691C" w:rsidRDefault="00514A3A" w:rsidP="00514A3A">
    <w:pPr>
      <w:pStyle w:val="Kopfzeile"/>
      <w:ind w:firstLine="0"/>
      <w:jc w:val="right"/>
    </w:pPr>
    <w:r>
      <w:rPr>
        <w:noProof/>
      </w:rPr>
      <w:drawing>
        <wp:inline distT="0" distB="0" distL="0" distR="0" wp14:anchorId="34FB4F11" wp14:editId="28151A71">
          <wp:extent cx="1242060" cy="395974"/>
          <wp:effectExtent l="0" t="0" r="0" b="4445"/>
          <wp:docPr id="6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B555" w14:textId="77777777" w:rsidR="00C24F30" w:rsidRDefault="000F4078" w:rsidP="000F4078">
    <w:pPr>
      <w:pStyle w:val="Kopfzeile"/>
      <w:jc w:val="right"/>
      <w:rPr>
        <w:sz w:val="4"/>
      </w:rPr>
    </w:pPr>
    <w:r>
      <w:rPr>
        <w:noProof/>
      </w:rPr>
      <w:drawing>
        <wp:inline distT="0" distB="0" distL="0" distR="0" wp14:anchorId="4CA41DAB" wp14:editId="4F1300F0">
          <wp:extent cx="1242060" cy="395974"/>
          <wp:effectExtent l="0" t="0" r="0" b="4445"/>
          <wp:docPr id="1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AAA122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FF50455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ED2A8A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A20364"/>
    <w:multiLevelType w:val="multilevel"/>
    <w:tmpl w:val="7F6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5E0"/>
    <w:multiLevelType w:val="hybridMultilevel"/>
    <w:tmpl w:val="17405A44"/>
    <w:lvl w:ilvl="0" w:tplc="B226E42A">
      <w:start w:val="1"/>
      <w:numFmt w:val="decimal"/>
      <w:pStyle w:val="KAufzaehlungNummerKlammer"/>
      <w:lvlText w:val="(%1)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DE423E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C272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AA27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FA2C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B2BF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C63E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E9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C68B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A820E8"/>
    <w:multiLevelType w:val="hybridMultilevel"/>
    <w:tmpl w:val="60AE6868"/>
    <w:lvl w:ilvl="0" w:tplc="3B9090BC">
      <w:start w:val="1"/>
      <w:numFmt w:val="decimal"/>
      <w:pStyle w:val="KAufzaehlungNummer1E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92E965A">
      <w:start w:val="1"/>
      <w:numFmt w:val="lowerLetter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896679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42E25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062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82D2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F6BE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896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38AD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C6482D"/>
    <w:multiLevelType w:val="hybridMultilevel"/>
    <w:tmpl w:val="089A615E"/>
    <w:lvl w:ilvl="0" w:tplc="706429E6">
      <w:start w:val="1"/>
      <w:numFmt w:val="bullet"/>
      <w:pStyle w:val="KAufzaehlungZeichen1E"/>
      <w:lvlText w:val=""/>
      <w:lvlJc w:val="left"/>
      <w:pPr>
        <w:tabs>
          <w:tab w:val="num" w:pos="2098"/>
        </w:tabs>
        <w:ind w:left="2098" w:hanging="397"/>
      </w:pPr>
      <w:rPr>
        <w:rFonts w:ascii="Symbol" w:hAnsi="Symbol" w:hint="default"/>
      </w:rPr>
    </w:lvl>
    <w:lvl w:ilvl="1" w:tplc="A51A5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064C2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122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AEE4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6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326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4CF2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B672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23C8A"/>
    <w:multiLevelType w:val="multilevel"/>
    <w:tmpl w:val="6F1CF8B8"/>
    <w:lvl w:ilvl="0">
      <w:start w:val="1"/>
      <w:numFmt w:val="decimal"/>
      <w:pStyle w:val="berschrift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EF74D2A"/>
    <w:multiLevelType w:val="hybridMultilevel"/>
    <w:tmpl w:val="2EAE2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832D8"/>
    <w:multiLevelType w:val="multilevel"/>
    <w:tmpl w:val="72A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40588"/>
    <w:multiLevelType w:val="hybridMultilevel"/>
    <w:tmpl w:val="839EEDA4"/>
    <w:lvl w:ilvl="0" w:tplc="55FC1C94">
      <w:start w:val="1"/>
      <w:numFmt w:val="bullet"/>
      <w:pStyle w:val="KAufzaehlungZeichen2E"/>
      <w:lvlText w:val=""/>
      <w:lvlJc w:val="left"/>
      <w:pPr>
        <w:tabs>
          <w:tab w:val="num" w:pos="2495"/>
        </w:tabs>
        <w:ind w:left="2495" w:hanging="397"/>
      </w:pPr>
      <w:rPr>
        <w:rFonts w:ascii="Symbol" w:hAnsi="Symbol" w:hint="default"/>
      </w:rPr>
    </w:lvl>
    <w:lvl w:ilvl="1" w:tplc="9E325C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338B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92CC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1098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35E9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48C2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8D0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E54BE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92A60"/>
    <w:multiLevelType w:val="hybridMultilevel"/>
    <w:tmpl w:val="344A77EC"/>
    <w:lvl w:ilvl="0" w:tplc="1A7660BA">
      <w:start w:val="1"/>
      <w:numFmt w:val="decimal"/>
      <w:pStyle w:val="Nummerierung"/>
      <w:lvlText w:val="%1)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A14CBA"/>
    <w:multiLevelType w:val="hybridMultilevel"/>
    <w:tmpl w:val="67A0FC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A5276"/>
    <w:multiLevelType w:val="hybridMultilevel"/>
    <w:tmpl w:val="F4806F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F63AB"/>
    <w:multiLevelType w:val="hybridMultilevel"/>
    <w:tmpl w:val="273A3512"/>
    <w:lvl w:ilvl="0" w:tplc="F224DE0C">
      <w:start w:val="1"/>
      <w:numFmt w:val="ordinal"/>
      <w:lvlText w:val="%1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FE8AC220">
      <w:start w:val="1"/>
      <w:numFmt w:val="lowerLetter"/>
      <w:pStyle w:val="KAufzaehlungNummer2E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D63C53CC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291EBF78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F02ED560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60D2D512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97ECDA04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72FED734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A52058DA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num w:numId="1" w16cid:durableId="673150851">
    <w:abstractNumId w:val="6"/>
  </w:num>
  <w:num w:numId="2" w16cid:durableId="1630083954">
    <w:abstractNumId w:val="14"/>
  </w:num>
  <w:num w:numId="3" w16cid:durableId="1448154748">
    <w:abstractNumId w:val="2"/>
  </w:num>
  <w:num w:numId="4" w16cid:durableId="740563628">
    <w:abstractNumId w:val="1"/>
  </w:num>
  <w:num w:numId="5" w16cid:durableId="1432505528">
    <w:abstractNumId w:val="0"/>
  </w:num>
  <w:num w:numId="6" w16cid:durableId="1456019435">
    <w:abstractNumId w:val="10"/>
  </w:num>
  <w:num w:numId="7" w16cid:durableId="1697927893">
    <w:abstractNumId w:val="5"/>
  </w:num>
  <w:num w:numId="8" w16cid:durableId="1389962467">
    <w:abstractNumId w:val="4"/>
  </w:num>
  <w:num w:numId="9" w16cid:durableId="1333072292">
    <w:abstractNumId w:val="11"/>
  </w:num>
  <w:num w:numId="10" w16cid:durableId="1068839944">
    <w:abstractNumId w:val="7"/>
  </w:num>
  <w:num w:numId="11" w16cid:durableId="1311904391">
    <w:abstractNumId w:val="9"/>
  </w:num>
  <w:num w:numId="12" w16cid:durableId="1068962794">
    <w:abstractNumId w:val="3"/>
  </w:num>
  <w:num w:numId="13" w16cid:durableId="2122677441">
    <w:abstractNumId w:val="8"/>
  </w:num>
  <w:num w:numId="14" w16cid:durableId="237905016">
    <w:abstractNumId w:val="13"/>
  </w:num>
  <w:num w:numId="15" w16cid:durableId="540897262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A6"/>
    <w:rsid w:val="00005E76"/>
    <w:rsid w:val="0004278D"/>
    <w:rsid w:val="0004391B"/>
    <w:rsid w:val="000448FA"/>
    <w:rsid w:val="000535BD"/>
    <w:rsid w:val="00075DD3"/>
    <w:rsid w:val="00083D43"/>
    <w:rsid w:val="00084916"/>
    <w:rsid w:val="00087E4B"/>
    <w:rsid w:val="0009054D"/>
    <w:rsid w:val="000919F6"/>
    <w:rsid w:val="000C7387"/>
    <w:rsid w:val="000D0B2F"/>
    <w:rsid w:val="000F4078"/>
    <w:rsid w:val="000F53D4"/>
    <w:rsid w:val="00100A3A"/>
    <w:rsid w:val="0012529B"/>
    <w:rsid w:val="00153350"/>
    <w:rsid w:val="001962B9"/>
    <w:rsid w:val="001A1823"/>
    <w:rsid w:val="001B5C2A"/>
    <w:rsid w:val="001D7B3B"/>
    <w:rsid w:val="001E06EC"/>
    <w:rsid w:val="001E7D7E"/>
    <w:rsid w:val="00226109"/>
    <w:rsid w:val="0025496C"/>
    <w:rsid w:val="00255FBD"/>
    <w:rsid w:val="00261FC1"/>
    <w:rsid w:val="00285A9C"/>
    <w:rsid w:val="002B5DA6"/>
    <w:rsid w:val="002E1043"/>
    <w:rsid w:val="00311EE3"/>
    <w:rsid w:val="00355EBB"/>
    <w:rsid w:val="003676D9"/>
    <w:rsid w:val="00376E32"/>
    <w:rsid w:val="003860CF"/>
    <w:rsid w:val="003931D7"/>
    <w:rsid w:val="003A56C6"/>
    <w:rsid w:val="003B1AE8"/>
    <w:rsid w:val="003C5AC5"/>
    <w:rsid w:val="003E031F"/>
    <w:rsid w:val="003E4980"/>
    <w:rsid w:val="003E62FA"/>
    <w:rsid w:val="004020D4"/>
    <w:rsid w:val="00402182"/>
    <w:rsid w:val="00406D0B"/>
    <w:rsid w:val="00406E84"/>
    <w:rsid w:val="00434794"/>
    <w:rsid w:val="00447926"/>
    <w:rsid w:val="004723BD"/>
    <w:rsid w:val="00473AD6"/>
    <w:rsid w:val="0048055A"/>
    <w:rsid w:val="004A6A2B"/>
    <w:rsid w:val="004C4239"/>
    <w:rsid w:val="004C50FF"/>
    <w:rsid w:val="004C747D"/>
    <w:rsid w:val="004D1841"/>
    <w:rsid w:val="004F0D8D"/>
    <w:rsid w:val="00512647"/>
    <w:rsid w:val="0051391D"/>
    <w:rsid w:val="00514A3A"/>
    <w:rsid w:val="0052377B"/>
    <w:rsid w:val="00526F7C"/>
    <w:rsid w:val="005309C1"/>
    <w:rsid w:val="00543626"/>
    <w:rsid w:val="00554298"/>
    <w:rsid w:val="00563801"/>
    <w:rsid w:val="005645AB"/>
    <w:rsid w:val="00573D7C"/>
    <w:rsid w:val="00574DBC"/>
    <w:rsid w:val="0057691C"/>
    <w:rsid w:val="00590494"/>
    <w:rsid w:val="0059591F"/>
    <w:rsid w:val="005A3340"/>
    <w:rsid w:val="005C4C5F"/>
    <w:rsid w:val="005D3829"/>
    <w:rsid w:val="00650431"/>
    <w:rsid w:val="006533C5"/>
    <w:rsid w:val="006753E9"/>
    <w:rsid w:val="00693326"/>
    <w:rsid w:val="006B4938"/>
    <w:rsid w:val="006D3D74"/>
    <w:rsid w:val="006F2DB9"/>
    <w:rsid w:val="0070017E"/>
    <w:rsid w:val="00754C94"/>
    <w:rsid w:val="00762F29"/>
    <w:rsid w:val="00774A7B"/>
    <w:rsid w:val="0079305E"/>
    <w:rsid w:val="007D3C5E"/>
    <w:rsid w:val="00816805"/>
    <w:rsid w:val="00826B7E"/>
    <w:rsid w:val="00842E25"/>
    <w:rsid w:val="00855BB4"/>
    <w:rsid w:val="008876AF"/>
    <w:rsid w:val="008C2041"/>
    <w:rsid w:val="008C58CE"/>
    <w:rsid w:val="00924FCF"/>
    <w:rsid w:val="009512ED"/>
    <w:rsid w:val="0095598F"/>
    <w:rsid w:val="009563C0"/>
    <w:rsid w:val="009644FE"/>
    <w:rsid w:val="009653A5"/>
    <w:rsid w:val="00975431"/>
    <w:rsid w:val="00975E13"/>
    <w:rsid w:val="00985A73"/>
    <w:rsid w:val="009949AA"/>
    <w:rsid w:val="00995F87"/>
    <w:rsid w:val="009964EB"/>
    <w:rsid w:val="009E4335"/>
    <w:rsid w:val="009E5FE6"/>
    <w:rsid w:val="00A26C52"/>
    <w:rsid w:val="00A65426"/>
    <w:rsid w:val="00A720E9"/>
    <w:rsid w:val="00AA7FAA"/>
    <w:rsid w:val="00AC343A"/>
    <w:rsid w:val="00AE472F"/>
    <w:rsid w:val="00B472F2"/>
    <w:rsid w:val="00B53246"/>
    <w:rsid w:val="00B57D2E"/>
    <w:rsid w:val="00B6746E"/>
    <w:rsid w:val="00B846DE"/>
    <w:rsid w:val="00BA2BDC"/>
    <w:rsid w:val="00BA3CCA"/>
    <w:rsid w:val="00C24F30"/>
    <w:rsid w:val="00C43969"/>
    <w:rsid w:val="00C44D8A"/>
    <w:rsid w:val="00C6168E"/>
    <w:rsid w:val="00C7613F"/>
    <w:rsid w:val="00C848C9"/>
    <w:rsid w:val="00CA3297"/>
    <w:rsid w:val="00CD1873"/>
    <w:rsid w:val="00CE1597"/>
    <w:rsid w:val="00D07A4B"/>
    <w:rsid w:val="00D31344"/>
    <w:rsid w:val="00D36DD6"/>
    <w:rsid w:val="00D47866"/>
    <w:rsid w:val="00D54F99"/>
    <w:rsid w:val="00D84CF0"/>
    <w:rsid w:val="00DA5FB0"/>
    <w:rsid w:val="00DB08E4"/>
    <w:rsid w:val="00DC12F1"/>
    <w:rsid w:val="00DC2BB2"/>
    <w:rsid w:val="00DC6B0B"/>
    <w:rsid w:val="00E01BF2"/>
    <w:rsid w:val="00E6768E"/>
    <w:rsid w:val="00E802C9"/>
    <w:rsid w:val="00E82D82"/>
    <w:rsid w:val="00EA303F"/>
    <w:rsid w:val="00ED7807"/>
    <w:rsid w:val="00F12511"/>
    <w:rsid w:val="00F56262"/>
    <w:rsid w:val="00F6033B"/>
    <w:rsid w:val="00F6627D"/>
    <w:rsid w:val="00F8410B"/>
    <w:rsid w:val="00FA7AEE"/>
    <w:rsid w:val="00FC0FA2"/>
    <w:rsid w:val="019A5079"/>
    <w:rsid w:val="110866D5"/>
    <w:rsid w:val="37CC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0F25D3"/>
  <w15:chartTrackingRefBased/>
  <w15:docId w15:val="{E63ACFCC-D601-4632-A984-47737756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90494"/>
    <w:pPr>
      <w:spacing w:before="120" w:after="120" w:line="300" w:lineRule="atLeast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590494"/>
    <w:pPr>
      <w:keepNext/>
      <w:pageBreakBefore/>
      <w:numPr>
        <w:numId w:val="10"/>
      </w:numPr>
      <w:spacing w:before="0" w:after="240" w:line="240" w:lineRule="auto"/>
      <w:jc w:val="left"/>
      <w:outlineLvl w:val="0"/>
    </w:pPr>
    <w:rPr>
      <w:rFonts w:cs="Arial"/>
      <w:b/>
      <w:bCs/>
      <w:kern w:val="32"/>
      <w:sz w:val="28"/>
      <w:szCs w:val="28"/>
    </w:rPr>
  </w:style>
  <w:style w:type="paragraph" w:styleId="berschrift2">
    <w:name w:val="heading 2"/>
    <w:basedOn w:val="berschrift1"/>
    <w:next w:val="Standard"/>
    <w:qFormat/>
    <w:rsid w:val="00590494"/>
    <w:pPr>
      <w:pageBreakBefore w:val="0"/>
      <w:numPr>
        <w:ilvl w:val="1"/>
      </w:numPr>
      <w:spacing w:before="360"/>
      <w:outlineLvl w:val="1"/>
    </w:pPr>
    <w:rPr>
      <w:bCs w:val="0"/>
      <w:iCs/>
      <w:sz w:val="24"/>
    </w:rPr>
  </w:style>
  <w:style w:type="paragraph" w:styleId="berschrift3">
    <w:name w:val="heading 3"/>
    <w:basedOn w:val="berschrift2"/>
    <w:next w:val="Standard"/>
    <w:qFormat/>
    <w:rsid w:val="00590494"/>
    <w:pPr>
      <w:numPr>
        <w:ilvl w:val="2"/>
      </w:numPr>
      <w:outlineLvl w:val="2"/>
    </w:pPr>
    <w:rPr>
      <w:bCs/>
      <w:sz w:val="22"/>
      <w:szCs w:val="26"/>
    </w:rPr>
  </w:style>
  <w:style w:type="paragraph" w:styleId="berschrift4">
    <w:name w:val="heading 4"/>
    <w:basedOn w:val="berschrift3"/>
    <w:next w:val="Standard"/>
    <w:qFormat/>
    <w:rsid w:val="00590494"/>
    <w:pPr>
      <w:numPr>
        <w:ilvl w:val="3"/>
      </w:numPr>
      <w:outlineLvl w:val="3"/>
    </w:pPr>
    <w:rPr>
      <w:bCs w:val="0"/>
      <w:szCs w:val="28"/>
    </w:rPr>
  </w:style>
  <w:style w:type="paragraph" w:styleId="berschrift5">
    <w:name w:val="heading 5"/>
    <w:basedOn w:val="Standard"/>
    <w:next w:val="Standard"/>
    <w:qFormat/>
    <w:rsid w:val="00590494"/>
    <w:pPr>
      <w:numPr>
        <w:ilvl w:val="4"/>
        <w:numId w:val="10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qFormat/>
    <w:rsid w:val="00590494"/>
    <w:pPr>
      <w:numPr>
        <w:ilvl w:val="5"/>
        <w:numId w:val="10"/>
      </w:numPr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qFormat/>
    <w:rsid w:val="00590494"/>
    <w:pPr>
      <w:numPr>
        <w:ilvl w:val="6"/>
        <w:numId w:val="10"/>
      </w:numPr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qFormat/>
    <w:rsid w:val="00590494"/>
    <w:pPr>
      <w:numPr>
        <w:ilvl w:val="7"/>
        <w:numId w:val="10"/>
      </w:numPr>
      <w:spacing w:before="240" w:after="60"/>
      <w:outlineLvl w:val="7"/>
    </w:pPr>
    <w:rPr>
      <w:b/>
      <w:iCs/>
      <w:szCs w:val="24"/>
    </w:rPr>
  </w:style>
  <w:style w:type="paragraph" w:styleId="berschrift9">
    <w:name w:val="heading 9"/>
    <w:basedOn w:val="Standard"/>
    <w:next w:val="Standard"/>
    <w:qFormat/>
    <w:rsid w:val="00590494"/>
    <w:pPr>
      <w:numPr>
        <w:ilvl w:val="8"/>
        <w:numId w:val="10"/>
      </w:numPr>
      <w:spacing w:before="240" w:after="60"/>
      <w:outlineLvl w:val="8"/>
    </w:pPr>
    <w:rPr>
      <w:rFonts w:cs="Arial"/>
      <w:b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_Seite_1"/>
    <w:basedOn w:val="Standard"/>
    <w:next w:val="Standard"/>
    <w:pPr>
      <w:tabs>
        <w:tab w:val="center" w:pos="4536"/>
        <w:tab w:val="right" w:pos="9072"/>
      </w:tabs>
      <w:spacing w:before="0" w:after="0" w:line="240" w:lineRule="auto"/>
      <w:ind w:firstLine="113"/>
      <w:jc w:val="left"/>
    </w:pPr>
    <w:rPr>
      <w:spacing w:val="54"/>
      <w:sz w:val="18"/>
      <w:szCs w:val="18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  <w:spacing w:before="0" w:after="0" w:line="240" w:lineRule="auto"/>
      <w:jc w:val="left"/>
    </w:pPr>
    <w:rPr>
      <w:sz w:val="16"/>
    </w:rPr>
  </w:style>
  <w:style w:type="paragraph" w:customStyle="1" w:styleId="KDokumenten-Titel">
    <w:name w:val="K_Dokumenten-Titel"/>
    <w:basedOn w:val="Standard"/>
    <w:next w:val="KDokumenten-Untertitel"/>
    <w:pPr>
      <w:spacing w:before="1440" w:after="360" w:line="240" w:lineRule="auto"/>
      <w:jc w:val="center"/>
    </w:pPr>
    <w:rPr>
      <w:sz w:val="40"/>
      <w:szCs w:val="18"/>
    </w:rPr>
  </w:style>
  <w:style w:type="paragraph" w:customStyle="1" w:styleId="KDokumenten-Untertitel">
    <w:name w:val="K_Dokumenten-Untertitel"/>
    <w:basedOn w:val="KDokumenten-Titel"/>
    <w:next w:val="Standard"/>
    <w:pPr>
      <w:spacing w:beforeLines="60" w:before="144" w:afterLines="60" w:after="144"/>
    </w:pPr>
    <w:rPr>
      <w:b/>
      <w:sz w:val="32"/>
      <w:szCs w:val="32"/>
    </w:rPr>
  </w:style>
  <w:style w:type="paragraph" w:customStyle="1" w:styleId="KopfzeileSeite2">
    <w:name w:val="Kopfzeile_Seite_2"/>
    <w:basedOn w:val="Kopfzeile"/>
    <w:next w:val="Standard"/>
    <w:semiHidden/>
    <w:pPr>
      <w:spacing w:before="120" w:after="60"/>
      <w:ind w:right="227" w:firstLine="0"/>
      <w:jc w:val="right"/>
    </w:pPr>
    <w:rPr>
      <w:spacing w:val="0"/>
    </w:rPr>
  </w:style>
  <w:style w:type="character" w:styleId="Seitenzahl">
    <w:name w:val="page number"/>
    <w:basedOn w:val="Absatz-Standardschriftart"/>
  </w:style>
  <w:style w:type="paragraph" w:customStyle="1" w:styleId="KAufzaehlungNummer1E">
    <w:name w:val="K_Aufzaehlung_Nummer_1E"/>
    <w:basedOn w:val="Standard"/>
    <w:pPr>
      <w:numPr>
        <w:numId w:val="7"/>
      </w:numPr>
      <w:spacing w:before="0" w:after="0"/>
      <w:ind w:left="2098" w:hanging="397"/>
      <w:jc w:val="left"/>
    </w:pPr>
  </w:style>
  <w:style w:type="paragraph" w:customStyle="1" w:styleId="Tabellentext">
    <w:name w:val="Tabellentext"/>
    <w:basedOn w:val="Standard"/>
    <w:next w:val="Standard"/>
    <w:semiHidden/>
    <w:pPr>
      <w:spacing w:before="60" w:line="300" w:lineRule="exact"/>
      <w:jc w:val="left"/>
    </w:pPr>
    <w:rPr>
      <w:sz w:val="18"/>
      <w:szCs w:val="18"/>
    </w:rPr>
  </w:style>
  <w:style w:type="paragraph" w:customStyle="1" w:styleId="KberschriftoNum">
    <w:name w:val="K_Überschrift_oNum"/>
    <w:basedOn w:val="berschrift1"/>
    <w:next w:val="Standard"/>
    <w:pPr>
      <w:numPr>
        <w:numId w:val="0"/>
      </w:numPr>
    </w:pPr>
  </w:style>
  <w:style w:type="paragraph" w:styleId="Verzeichnis1">
    <w:name w:val="toc 1"/>
    <w:basedOn w:val="Standard"/>
    <w:next w:val="Standard"/>
    <w:uiPriority w:val="39"/>
    <w:pPr>
      <w:tabs>
        <w:tab w:val="left" w:pos="567"/>
        <w:tab w:val="right" w:pos="8505"/>
      </w:tabs>
      <w:spacing w:after="60" w:line="240" w:lineRule="auto"/>
      <w:ind w:left="567" w:right="567" w:hanging="567"/>
      <w:jc w:val="left"/>
    </w:pPr>
    <w:rPr>
      <w:b/>
    </w:rPr>
  </w:style>
  <w:style w:type="paragraph" w:styleId="Verzeichnis2">
    <w:name w:val="toc 2"/>
    <w:basedOn w:val="Standard"/>
    <w:next w:val="Standard"/>
    <w:uiPriority w:val="39"/>
    <w:pPr>
      <w:tabs>
        <w:tab w:val="left" w:pos="794"/>
        <w:tab w:val="right" w:pos="8505"/>
      </w:tabs>
      <w:spacing w:before="60" w:after="60" w:line="240" w:lineRule="auto"/>
      <w:ind w:left="1361" w:right="567" w:hanging="794"/>
      <w:jc w:val="left"/>
    </w:pPr>
  </w:style>
  <w:style w:type="paragraph" w:styleId="Verzeichnis3">
    <w:name w:val="toc 3"/>
    <w:basedOn w:val="Standard"/>
    <w:next w:val="Standard"/>
    <w:uiPriority w:val="39"/>
    <w:pPr>
      <w:tabs>
        <w:tab w:val="left" w:pos="1361"/>
        <w:tab w:val="right" w:pos="8505"/>
      </w:tabs>
      <w:spacing w:before="60" w:after="60" w:line="240" w:lineRule="auto"/>
      <w:ind w:left="2155" w:right="567" w:hanging="794"/>
      <w:jc w:val="left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Endnotentext">
    <w:name w:val="endnote text"/>
    <w:basedOn w:val="Standard"/>
    <w:semiHidden/>
  </w:style>
  <w:style w:type="character" w:styleId="Endnotenzeichen">
    <w:name w:val="endnote reference"/>
    <w:semiHidden/>
    <w:rPr>
      <w:vertAlign w:val="superscript"/>
    </w:rPr>
  </w:style>
  <w:style w:type="paragraph" w:customStyle="1" w:styleId="Kberschrift4oNum">
    <w:name w:val="K_Überschrift 4_oNum"/>
    <w:basedOn w:val="berschrift4"/>
    <w:next w:val="Standard"/>
    <w:pPr>
      <w:numPr>
        <w:ilvl w:val="0"/>
        <w:numId w:val="0"/>
      </w:numPr>
      <w:spacing w:after="0"/>
    </w:pPr>
  </w:style>
  <w:style w:type="paragraph" w:customStyle="1" w:styleId="Tabellentextberschrift">
    <w:name w:val="Tabellentext_Überschrift"/>
    <w:basedOn w:val="Standard"/>
    <w:next w:val="Tabellentext"/>
    <w:semiHidden/>
    <w:pPr>
      <w:framePr w:hSpace="142" w:wrap="around" w:vAnchor="text" w:hAnchor="text" w:x="1" w:y="1"/>
      <w:spacing w:line="300" w:lineRule="exact"/>
      <w:jc w:val="left"/>
    </w:pPr>
    <w:rPr>
      <w:b/>
      <w:sz w:val="18"/>
      <w:szCs w:val="18"/>
    </w:rPr>
  </w:style>
  <w:style w:type="paragraph" w:styleId="Beschriftung">
    <w:name w:val="caption"/>
    <w:qFormat/>
    <w:rsid w:val="00590494"/>
    <w:pPr>
      <w:tabs>
        <w:tab w:val="left" w:pos="1247"/>
      </w:tabs>
      <w:spacing w:before="60"/>
    </w:pPr>
    <w:rPr>
      <w:rFonts w:ascii="Arial" w:hAnsi="Arial"/>
      <w:bCs/>
      <w:sz w:val="18"/>
    </w:rPr>
  </w:style>
  <w:style w:type="paragraph" w:styleId="Abbildungsverzeichnis">
    <w:name w:val="table of figures"/>
    <w:basedOn w:val="Standard"/>
    <w:next w:val="Standard"/>
    <w:semiHidden/>
    <w:pPr>
      <w:tabs>
        <w:tab w:val="right" w:pos="8505"/>
      </w:tabs>
      <w:spacing w:before="0" w:after="60" w:line="240" w:lineRule="auto"/>
      <w:ind w:left="1418" w:right="567" w:hanging="1418"/>
      <w:jc w:val="left"/>
    </w:pPr>
  </w:style>
  <w:style w:type="character" w:customStyle="1" w:styleId="StandardFett">
    <w:name w:val="Standard Fett"/>
    <w:semiHidden/>
    <w:rPr>
      <w:b/>
      <w:bCs/>
    </w:rPr>
  </w:style>
  <w:style w:type="paragraph" w:customStyle="1" w:styleId="KTabelleTextfett">
    <w:name w:val="K_Tabelle_Text_fett"/>
    <w:pPr>
      <w:spacing w:before="60" w:after="60"/>
      <w:ind w:left="57"/>
    </w:pPr>
    <w:rPr>
      <w:rFonts w:ascii="Arial" w:hAnsi="Arial" w:cs="Arial"/>
      <w:bCs/>
      <w:sz w:val="18"/>
      <w:szCs w:val="24"/>
      <w:lang w:eastAsia="de-AT"/>
    </w:rPr>
  </w:style>
  <w:style w:type="paragraph" w:customStyle="1" w:styleId="KTabelleText">
    <w:name w:val="K_Tabelle_Text"/>
    <w:pPr>
      <w:spacing w:before="60" w:after="60"/>
      <w:ind w:left="57"/>
    </w:pPr>
    <w:rPr>
      <w:rFonts w:ascii="Arial" w:hAnsi="Arial"/>
      <w:bCs/>
      <w:sz w:val="18"/>
      <w:szCs w:val="18"/>
    </w:rPr>
  </w:style>
  <w:style w:type="paragraph" w:customStyle="1" w:styleId="Standardfett0">
    <w:name w:val="Standard_fett"/>
    <w:basedOn w:val="Standard"/>
    <w:next w:val="Standard"/>
    <w:semiHidden/>
    <w:rPr>
      <w:b/>
    </w:rPr>
  </w:style>
  <w:style w:type="paragraph" w:customStyle="1" w:styleId="KAufzaehlungZeichen1E">
    <w:name w:val="K_Aufzaehlung_Zeichen_1E"/>
    <w:basedOn w:val="Standard"/>
    <w:pPr>
      <w:numPr>
        <w:numId w:val="1"/>
      </w:numPr>
      <w:tabs>
        <w:tab w:val="left" w:pos="2495"/>
      </w:tabs>
      <w:spacing w:before="0" w:after="0"/>
      <w:jc w:val="left"/>
    </w:pPr>
  </w:style>
  <w:style w:type="paragraph" w:styleId="Aufzhlungszeichen">
    <w:name w:val="List Bullet"/>
    <w:basedOn w:val="Standard"/>
    <w:pPr>
      <w:numPr>
        <w:numId w:val="3"/>
      </w:numPr>
      <w:tabs>
        <w:tab w:val="clear" w:pos="360"/>
        <w:tab w:val="left" w:pos="2098"/>
      </w:tabs>
      <w:ind w:left="2098" w:hanging="397"/>
    </w:pPr>
  </w:style>
  <w:style w:type="paragraph" w:styleId="Aufzhlungszeichen2">
    <w:name w:val="List Bullet 2"/>
    <w:basedOn w:val="Standard"/>
    <w:pPr>
      <w:numPr>
        <w:numId w:val="4"/>
      </w:numPr>
      <w:tabs>
        <w:tab w:val="clear" w:pos="643"/>
        <w:tab w:val="left" w:pos="2495"/>
      </w:tabs>
      <w:ind w:left="2495" w:hanging="397"/>
    </w:pPr>
  </w:style>
  <w:style w:type="character" w:customStyle="1" w:styleId="KDokumenten-TitelZchnZchn">
    <w:name w:val="K_Dokumenten-Titel Zchn Zchn"/>
    <w:rPr>
      <w:rFonts w:ascii="Arial" w:hAnsi="Arial"/>
      <w:noProof w:val="0"/>
      <w:sz w:val="40"/>
      <w:szCs w:val="18"/>
      <w:lang w:val="de-DE" w:eastAsia="de-DE" w:bidi="ar-SA"/>
    </w:rPr>
  </w:style>
  <w:style w:type="paragraph" w:styleId="Aufzhlungszeichen3">
    <w:name w:val="List Bullet 3"/>
    <w:basedOn w:val="Standard"/>
    <w:pPr>
      <w:numPr>
        <w:numId w:val="5"/>
      </w:numPr>
      <w:tabs>
        <w:tab w:val="clear" w:pos="926"/>
        <w:tab w:val="left" w:pos="2892"/>
      </w:tabs>
      <w:ind w:left="2892" w:hanging="397"/>
      <w:jc w:val="left"/>
    </w:pPr>
  </w:style>
  <w:style w:type="paragraph" w:customStyle="1" w:styleId="KAufzaehlungZeichen2E">
    <w:name w:val="K_Aufzaehlung_Zeichen_2E"/>
    <w:basedOn w:val="Standard"/>
    <w:pPr>
      <w:numPr>
        <w:numId w:val="6"/>
      </w:numPr>
      <w:spacing w:before="0" w:after="0"/>
      <w:jc w:val="left"/>
    </w:pPr>
  </w:style>
  <w:style w:type="paragraph" w:customStyle="1" w:styleId="KAufzaehlungNummer2E">
    <w:name w:val="K_Aufzaehlung_Nummer_2E"/>
    <w:basedOn w:val="KAufzaehlungNummer1E"/>
    <w:pPr>
      <w:numPr>
        <w:ilvl w:val="1"/>
        <w:numId w:val="2"/>
      </w:numPr>
    </w:pPr>
  </w:style>
  <w:style w:type="character" w:customStyle="1" w:styleId="KDokumenten-UntertitelZchnZchn">
    <w:name w:val="K_Dokumenten-Untertitel Zchn Zchn"/>
    <w:rPr>
      <w:rFonts w:ascii="Arial" w:hAnsi="Arial"/>
      <w:b/>
      <w:noProof w:val="0"/>
      <w:sz w:val="32"/>
      <w:szCs w:val="32"/>
      <w:lang w:val="de-DE" w:eastAsia="de-DE" w:bidi="ar-SA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KAufzaehlungNummerKlammer">
    <w:name w:val="K_Aufzaehlung_Nummer_Klammer"/>
    <w:basedOn w:val="Standard"/>
    <w:pPr>
      <w:numPr>
        <w:numId w:val="8"/>
      </w:numPr>
      <w:spacing w:before="0" w:after="0"/>
      <w:jc w:val="left"/>
    </w:pPr>
  </w:style>
  <w:style w:type="paragraph" w:customStyle="1" w:styleId="KAufzaehlungTexteingerueckt">
    <w:name w:val="K_Aufzaehlung_Text_eingerueckt"/>
    <w:basedOn w:val="KAufzaehlungZeichen1E"/>
    <w:pPr>
      <w:numPr>
        <w:numId w:val="0"/>
      </w:numPr>
      <w:tabs>
        <w:tab w:val="clear" w:pos="2495"/>
      </w:tabs>
      <w:ind w:left="2098"/>
    </w:pPr>
  </w:style>
  <w:style w:type="paragraph" w:customStyle="1" w:styleId="berschrift4oNum">
    <w:name w:val="Überschrift 4_oNum"/>
    <w:basedOn w:val="berschrift4"/>
    <w:next w:val="Standard"/>
    <w:pPr>
      <w:numPr>
        <w:ilvl w:val="0"/>
        <w:numId w:val="0"/>
      </w:numPr>
    </w:pPr>
  </w:style>
  <w:style w:type="paragraph" w:customStyle="1" w:styleId="Kopfzeile1">
    <w:name w:val="Kopfzeile1"/>
    <w:basedOn w:val="Kopfzeile"/>
    <w:next w:val="Standard"/>
    <w:rsid w:val="00F6033B"/>
    <w:pPr>
      <w:tabs>
        <w:tab w:val="clear" w:pos="4536"/>
        <w:tab w:val="clear" w:pos="9072"/>
      </w:tabs>
      <w:spacing w:before="360" w:after="240"/>
      <w:ind w:firstLine="0"/>
    </w:pPr>
    <w:rPr>
      <w:b/>
      <w:spacing w:val="0"/>
      <w:sz w:val="48"/>
      <w:szCs w:val="20"/>
    </w:rPr>
  </w:style>
  <w:style w:type="paragraph" w:customStyle="1" w:styleId="Sub-Header">
    <w:name w:val="Sub-Header"/>
    <w:basedOn w:val="Kopfzeile1"/>
    <w:next w:val="Standard"/>
    <w:rsid w:val="00F6033B"/>
    <w:pPr>
      <w:tabs>
        <w:tab w:val="left" w:pos="2835"/>
      </w:tabs>
    </w:pPr>
    <w:rPr>
      <w:bCs/>
      <w:sz w:val="36"/>
    </w:rPr>
  </w:style>
  <w:style w:type="paragraph" w:customStyle="1" w:styleId="StandardFett1">
    <w:name w:val="StandardFett"/>
    <w:basedOn w:val="Standard"/>
    <w:rsid w:val="00F6033B"/>
    <w:pPr>
      <w:spacing w:after="0" w:line="240" w:lineRule="auto"/>
      <w:jc w:val="left"/>
    </w:pPr>
    <w:rPr>
      <w:b/>
      <w:lang w:val="de-AT"/>
    </w:rPr>
  </w:style>
  <w:style w:type="paragraph" w:customStyle="1" w:styleId="Nummerierung">
    <w:name w:val="Nummerierung"/>
    <w:basedOn w:val="Standard"/>
    <w:rsid w:val="00F6033B"/>
    <w:pPr>
      <w:numPr>
        <w:numId w:val="9"/>
      </w:numPr>
      <w:tabs>
        <w:tab w:val="left" w:pos="720"/>
      </w:tabs>
      <w:spacing w:after="0" w:line="240" w:lineRule="auto"/>
      <w:ind w:left="992" w:hanging="425"/>
      <w:jc w:val="left"/>
    </w:pPr>
    <w:rPr>
      <w:snapToGrid w:val="0"/>
      <w:szCs w:val="24"/>
      <w:lang w:val="de-AT"/>
    </w:rPr>
  </w:style>
  <w:style w:type="paragraph" w:styleId="Funotentext">
    <w:name w:val="footnote text"/>
    <w:basedOn w:val="Standard"/>
    <w:semiHidden/>
    <w:rsid w:val="009563C0"/>
    <w:pPr>
      <w:spacing w:after="0" w:line="240" w:lineRule="auto"/>
      <w:jc w:val="left"/>
    </w:pPr>
    <w:rPr>
      <w:sz w:val="16"/>
      <w:lang w:val="de-AT"/>
    </w:rPr>
  </w:style>
  <w:style w:type="character" w:customStyle="1" w:styleId="FuzeileZchn">
    <w:name w:val="Fußzeile Zchn"/>
    <w:basedOn w:val="Absatz-Standardschriftart"/>
    <w:link w:val="Fuzeile"/>
    <w:uiPriority w:val="99"/>
    <w:rsid w:val="00075DD3"/>
    <w:rPr>
      <w:rFonts w:ascii="Arial" w:hAnsi="Arial"/>
      <w:sz w:val="16"/>
    </w:rPr>
  </w:style>
  <w:style w:type="table" w:styleId="Tabellenraster">
    <w:name w:val="Table Grid"/>
    <w:basedOn w:val="NormaleTabelle"/>
    <w:rsid w:val="00075D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90494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qFormat/>
    <w:rsid w:val="00590494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elZchn">
    <w:name w:val="Titel Zchn"/>
    <w:basedOn w:val="Absatz-Standardschriftart"/>
    <w:link w:val="Titel"/>
    <w:rsid w:val="00590494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KeinLeerraum">
    <w:name w:val="No Spacing"/>
    <w:link w:val="KeinLeerraumZchn"/>
    <w:uiPriority w:val="1"/>
    <w:qFormat/>
    <w:rsid w:val="00590494"/>
    <w:rPr>
      <w:rFonts w:asciiTheme="minorHAnsi" w:eastAsiaTheme="minorEastAsia" w:hAnsiTheme="minorHAnsi" w:cstheme="minorBidi"/>
      <w:sz w:val="22"/>
      <w:szCs w:val="22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590494"/>
    <w:rPr>
      <w:rFonts w:asciiTheme="minorHAnsi" w:eastAsiaTheme="minorEastAsia" w:hAnsiTheme="minorHAnsi" w:cstheme="minorBidi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90494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83839" w:themeColor="accent1" w:themeShade="BF"/>
      <w:kern w:val="0"/>
      <w:sz w:val="32"/>
      <w:szCs w:val="32"/>
    </w:rPr>
  </w:style>
  <w:style w:type="paragraph" w:customStyle="1" w:styleId="Standard1">
    <w:name w:val="Standard 1"/>
    <w:basedOn w:val="Standard"/>
    <w:rsid w:val="00DC2BB2"/>
    <w:pPr>
      <w:spacing w:before="0" w:after="0" w:line="240" w:lineRule="auto"/>
    </w:pPr>
    <w:rPr>
      <w:sz w:val="22"/>
    </w:rPr>
  </w:style>
  <w:style w:type="character" w:styleId="Kommentarzeichen">
    <w:name w:val="annotation reference"/>
    <w:basedOn w:val="Absatz-Standardschriftart"/>
    <w:rsid w:val="00DC2BB2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C2BB2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DC2BB2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DC2B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DC2BB2"/>
    <w:rPr>
      <w:rFonts w:ascii="Arial" w:hAnsi="Arial"/>
      <w:b/>
      <w:bCs/>
    </w:rPr>
  </w:style>
  <w:style w:type="character" w:styleId="Platzhaltertext">
    <w:name w:val="Placeholder Text"/>
    <w:basedOn w:val="Absatz-Standardschriftart"/>
    <w:uiPriority w:val="99"/>
    <w:semiHidden/>
    <w:rsid w:val="00762F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plitsc\OneDrive%20-%20KNAPP%20AG\00_Toplitsch\00_Lehrlingsausbildung\03_Apprentice_APP_IT_ALL%20-%20General\Curriculum\Vorlage-Aufgabenstell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B5728FAD244D09A485DA4A74E4F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9BBC92-FD38-481A-94C2-1BB8125B506A}"/>
      </w:docPartPr>
      <w:docPartBody>
        <w:p w:rsidR="004C4239" w:rsidRDefault="004C4239">
          <w:pPr>
            <w:pStyle w:val="FD7B5728FAD244D09A485DA4A74E4FE2"/>
          </w:pPr>
          <w:r w:rsidRPr="00100CB4">
            <w:rPr>
              <w:rStyle w:val="Platzhaltertext"/>
            </w:rPr>
            <w:t>[Autor]</w:t>
          </w:r>
        </w:p>
      </w:docPartBody>
    </w:docPart>
    <w:docPart>
      <w:docPartPr>
        <w:name w:val="87996E5EE7F444B7B220A4CDD6753A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CEF794-7025-4054-AD5D-1C4645588372}"/>
      </w:docPartPr>
      <w:docPartBody>
        <w:p w:rsidR="004C4239" w:rsidRDefault="004C4239">
          <w:pPr>
            <w:pStyle w:val="87996E5EE7F444B7B220A4CDD6753A21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39"/>
    <w:rsid w:val="000448FA"/>
    <w:rsid w:val="000910A5"/>
    <w:rsid w:val="000C07BA"/>
    <w:rsid w:val="00153350"/>
    <w:rsid w:val="0038647E"/>
    <w:rsid w:val="00462E72"/>
    <w:rsid w:val="004C4239"/>
    <w:rsid w:val="00512647"/>
    <w:rsid w:val="00693326"/>
    <w:rsid w:val="00AC343A"/>
    <w:rsid w:val="00DA12B2"/>
    <w:rsid w:val="00EA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FD7B5728FAD244D09A485DA4A74E4FE2">
    <w:name w:val="FD7B5728FAD244D09A485DA4A74E4FE2"/>
  </w:style>
  <w:style w:type="paragraph" w:customStyle="1" w:styleId="87996E5EE7F444B7B220A4CDD6753A21">
    <w:name w:val="87996E5EE7F444B7B220A4CDD6753A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KNAPP">
      <a:dk1>
        <a:sysClr val="windowText" lastClr="000000"/>
      </a:dk1>
      <a:lt1>
        <a:srgbClr val="FFFFFF"/>
      </a:lt1>
      <a:dk2>
        <a:srgbClr val="878889"/>
      </a:dk2>
      <a:lt2>
        <a:srgbClr val="029AA9"/>
      </a:lt2>
      <a:accent1>
        <a:srgbClr val="4B4B4D"/>
      </a:accent1>
      <a:accent2>
        <a:srgbClr val="006A74"/>
      </a:accent2>
      <a:accent3>
        <a:srgbClr val="92D6DD"/>
      </a:accent3>
      <a:accent4>
        <a:srgbClr val="C50045"/>
      </a:accent4>
      <a:accent5>
        <a:srgbClr val="99CC99"/>
      </a:accent5>
      <a:accent6>
        <a:srgbClr val="FCC633"/>
      </a:accent6>
      <a:hlink>
        <a:srgbClr val="029AA9"/>
      </a:hlink>
      <a:folHlink>
        <a:srgbClr val="006A74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DE19DA8EC184E90B2B493007FD064" ma:contentTypeVersion="3" ma:contentTypeDescription="Create a new document." ma:contentTypeScope="" ma:versionID="f17885fe1a87f42da6ad7d9edde31836">
  <xsd:schema xmlns:xsd="http://www.w3.org/2001/XMLSchema" xmlns:xs="http://www.w3.org/2001/XMLSchema" xmlns:p="http://schemas.microsoft.com/office/2006/metadata/properties" xmlns:ns2="d2a8dd51-0269-48f8-a5b0-03a501448299" targetNamespace="http://schemas.microsoft.com/office/2006/metadata/properties" ma:root="true" ma:fieldsID="6bccc6f107cc124cc8b165603a24d75a" ns2:_="">
    <xsd:import namespace="d2a8dd51-0269-48f8-a5b0-03a5014482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8dd51-0269-48f8-a5b0-03a5014482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46BC7E-3BF3-4FC8-8D56-35A1B10ADF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59C2F2-7183-4AB9-B803-3C69043362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54E30-3909-4325-A248-BA0F7D1406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4F51D679-CA35-4554-951C-0D49307453A4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73D466BC-41A9-4E08-AC61-40A81FA0E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8dd51-0269-48f8-a5b0-03a5014482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Vorlage-Aufgabenstellung</Template>
  <TotalTime>0</TotalTime>
  <Pages>4</Pages>
  <Words>195</Words>
  <Characters>1375</Characters>
  <Application>Microsoft Office Word</Application>
  <DocSecurity>0</DocSecurity>
  <Lines>72</Lines>
  <Paragraphs>40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TITEL</dc:title>
  <dc:subject>Subtitle of the document</dc:subject>
  <dc:creator>[Name]</dc:creator>
  <cp:keywords/>
  <dc:description/>
  <cp:lastModifiedBy>Björn SCHRAMMEL</cp:lastModifiedBy>
  <cp:revision>11</cp:revision>
  <cp:lastPrinted>2007-10-11T16:16:00Z</cp:lastPrinted>
  <dcterms:created xsi:type="dcterms:W3CDTF">2025-11-05T10:12:00Z</dcterms:created>
  <dcterms:modified xsi:type="dcterms:W3CDTF">2025-11-17T07:23:00Z</dcterms:modified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NAPP_StreetNumber">
    <vt:lpwstr>5-7</vt:lpwstr>
  </property>
  <property fmtid="{D5CDD505-2E9C-101B-9397-08002B2CF9AE}" pid="3" name="ContentTypeId">
    <vt:lpwstr>0x010100A31DE19DA8EC184E90B2B493007FD064</vt:lpwstr>
  </property>
  <property fmtid="{D5CDD505-2E9C-101B-9397-08002B2CF9AE}" pid="4" name="KNAPP_Template_Version">
    <vt:i4>2203</vt:i4>
  </property>
  <property fmtid="{D5CDD505-2E9C-101B-9397-08002B2CF9AE}" pid="5" name="KNAPP_Security_Level">
    <vt:lpwstr>confidential</vt:lpwstr>
  </property>
  <property fmtid="{D5CDD505-2E9C-101B-9397-08002B2CF9AE}" pid="6" name="KNAPP_Company">
    <vt:lpwstr/>
  </property>
  <property fmtid="{D5CDD505-2E9C-101B-9397-08002B2CF9AE}" pid="7" name="KNAPP_CompanyBranchName">
    <vt:lpwstr>Hart bei Graz</vt:lpwstr>
  </property>
  <property fmtid="{D5CDD505-2E9C-101B-9397-08002B2CF9AE}" pid="8" name="KNAPP_StreetName">
    <vt:lpwstr/>
  </property>
  <property fmtid="{D5CDD505-2E9C-101B-9397-08002B2CF9AE}" pid="9" name="KNAPP_Zip">
    <vt:lpwstr/>
  </property>
  <property fmtid="{D5CDD505-2E9C-101B-9397-08002B2CF9AE}" pid="10" name="KNAPP_City">
    <vt:lpwstr/>
  </property>
  <property fmtid="{D5CDD505-2E9C-101B-9397-08002B2CF9AE}" pid="11" name="KNAPP_Country">
    <vt:lpwstr/>
  </property>
  <property fmtid="{D5CDD505-2E9C-101B-9397-08002B2CF9AE}" pid="12" name="KNAPP_Phone">
    <vt:lpwstr/>
  </property>
  <property fmtid="{D5CDD505-2E9C-101B-9397-08002B2CF9AE}" pid="13" name="KNAPP_Mail">
    <vt:lpwstr/>
  </property>
  <property fmtid="{D5CDD505-2E9C-101B-9397-08002B2CF9AE}" pid="14" name="KNAPP_BranchOfficeList">
    <vt:lpwstr/>
  </property>
  <property fmtid="{D5CDD505-2E9C-101B-9397-08002B2CF9AE}" pid="15" name="KNAPP_BankName">
    <vt:lpwstr/>
  </property>
  <property fmtid="{D5CDD505-2E9C-101B-9397-08002B2CF9AE}" pid="16" name="KNAPP_IBAN">
    <vt:lpwstr/>
  </property>
  <property fmtid="{D5CDD505-2E9C-101B-9397-08002B2CF9AE}" pid="17" name="KNAPP_BIC">
    <vt:lpwstr/>
  </property>
  <property fmtid="{D5CDD505-2E9C-101B-9397-08002B2CF9AE}" pid="18" name="KNAPP_TaxVAT">
    <vt:lpwstr/>
  </property>
  <property fmtid="{D5CDD505-2E9C-101B-9397-08002B2CF9AE}" pid="19" name="KNAPP_TaxNumber">
    <vt:lpwstr/>
  </property>
  <property fmtid="{D5CDD505-2E9C-101B-9397-08002B2CF9AE}" pid="20" name="KNAPP_PlaceOfJurisdiction">
    <vt:lpwstr/>
  </property>
  <property fmtid="{D5CDD505-2E9C-101B-9397-08002B2CF9AE}" pid="21" name="KNAPP_CorporateRegistrationNumber">
    <vt:lpwstr/>
  </property>
  <property fmtid="{D5CDD505-2E9C-101B-9397-08002B2CF9AE}" pid="22" name="MediaServiceImageTags">
    <vt:lpwstr/>
  </property>
  <property fmtid="{D5CDD505-2E9C-101B-9397-08002B2CF9AE}" pid="23" name="docLang">
    <vt:lpwstr>de</vt:lpwstr>
  </property>
</Properties>
</file>