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Times New Roman" w:hAnsi="Arial" w:cs="Arial"/>
          <w:color w:val="4B4B4D" w:themeColor="accent1"/>
          <w:sz w:val="20"/>
          <w:szCs w:val="20"/>
        </w:rPr>
        <w:id w:val="135060370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4D57C8D" w14:textId="57E4FEB7" w:rsidR="000F4078" w:rsidRPr="005645AB" w:rsidRDefault="002B5DA6" w:rsidP="000F4078">
          <w:pPr>
            <w:pStyle w:val="NoSpacing"/>
            <w:spacing w:before="1540" w:after="240" w:line="360" w:lineRule="auto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r w:rsidRPr="22D828CC">
            <w:rPr>
              <w:rFonts w:ascii="Arial" w:hAnsi="Arial" w:cs="Arial"/>
              <w:b/>
              <w:bCs/>
              <w:sz w:val="40"/>
              <w:szCs w:val="40"/>
            </w:rPr>
            <w:t>OOP</w:t>
          </w:r>
        </w:p>
        <w:p w14:paraId="6D1818F8" w14:textId="65C54FEA" w:rsidR="000F4078" w:rsidRPr="005645AB" w:rsidRDefault="003975D0" w:rsidP="000F4078">
          <w:pPr>
            <w:pStyle w:val="NoSpacing"/>
            <w:spacing w:after="240" w:line="360" w:lineRule="auto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proofErr w:type="spellStart"/>
          <w:r>
            <w:rPr>
              <w:rFonts w:ascii="Arial" w:hAnsi="Arial" w:cs="Arial"/>
              <w:b/>
              <w:bCs/>
              <w:sz w:val="40"/>
              <w:szCs w:val="40"/>
            </w:rPr>
            <w:t>ShoppingSale</w:t>
          </w:r>
          <w:proofErr w:type="spellEnd"/>
        </w:p>
        <w:p w14:paraId="5082C393" w14:textId="77777777" w:rsidR="009644FE" w:rsidRPr="005645AB" w:rsidRDefault="009644FE">
          <w:pPr>
            <w:pStyle w:val="NoSpacing"/>
            <w:spacing w:before="1540" w:after="240"/>
            <w:jc w:val="center"/>
            <w:rPr>
              <w:rFonts w:ascii="Arial" w:hAnsi="Arial" w:cs="Arial"/>
              <w:color w:val="4B4B4D" w:themeColor="accent1"/>
            </w:rPr>
          </w:pPr>
        </w:p>
        <w:p w14:paraId="4395C461" w14:textId="77777777" w:rsidR="009644FE" w:rsidRPr="005645AB" w:rsidRDefault="009644FE">
          <w:pPr>
            <w:pStyle w:val="NoSpacing"/>
            <w:spacing w:before="480"/>
            <w:jc w:val="center"/>
            <w:rPr>
              <w:rFonts w:ascii="Arial" w:hAnsi="Arial" w:cs="Arial"/>
              <w:color w:val="4B4B4D" w:themeColor="accent1"/>
            </w:rPr>
          </w:pPr>
          <w:r w:rsidRPr="005645AB">
            <w:rPr>
              <w:rFonts w:ascii="Arial" w:hAnsi="Arial" w:cs="Arial"/>
              <w:noProof/>
              <w:color w:val="4B4B4D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CF34CA4" wp14:editId="2CD0000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feld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sz w:val="18"/>
                                    <w:szCs w:val="18"/>
                                    <w:lang w:val="en-US"/>
                                  </w:rPr>
                                  <w:alias w:val="Autor"/>
                                  <w:tag w:val=""/>
                                  <w:id w:val="2141452880"/>
                                  <w:placeholder>
                                    <w:docPart w:val="FD7B5728FAD244D09A485DA4A74E4FE2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717CC88" w14:textId="0B84BB91" w:rsidR="00311EE3" w:rsidRDefault="002B5DA6" w:rsidP="005645AB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  <w:t>[Name]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sz w:val="18"/>
                                    <w:szCs w:val="18"/>
                                    <w:lang w:val="en-US"/>
                                  </w:rPr>
                                  <w:alias w:val="Datum"/>
                                  <w:tag w:val="Datum"/>
                                  <w:id w:val="28848314"/>
                                  <w:placeholder>
                                    <w:docPart w:val="87996E5EE7F444B7B220A4CDD6753A21"/>
                                  </w:placeholder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>
                                    <w:dateFormat w:val="d.M.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70E52F9" w14:textId="77777777" w:rsidR="005645AB" w:rsidRPr="00B846DE" w:rsidRDefault="005645AB" w:rsidP="005645AB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B846DE"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5B9204EE" w14:textId="77777777" w:rsidR="003931D7" w:rsidRPr="0079305E" w:rsidRDefault="003931D7" w:rsidP="005645AB">
                                <w:pPr>
                                  <w:pStyle w:val="NoSpacing"/>
                                  <w:jc w:val="right"/>
                                  <w:rPr>
                                    <w:rFonts w:ascii="Arial" w:hAnsi="Arial" w:cs="Arial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F34C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42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Arial" w:hAnsi="Arial" w:cs="Arial"/>
                              <w:caps/>
                              <w:sz w:val="18"/>
                              <w:szCs w:val="18"/>
                              <w:lang w:val="en-US"/>
                            </w:rPr>
                            <w:alias w:val="Autor"/>
                            <w:tag w:val=""/>
                            <w:id w:val="2141452880"/>
                            <w:placeholder>
                              <w:docPart w:val="FD7B5728FAD244D09A485DA4A74E4FE2"/>
                            </w:placeholder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717CC88" w14:textId="0B84BB91" w:rsidR="00311EE3" w:rsidRDefault="002B5DA6" w:rsidP="005645AB">
                              <w:pPr>
                                <w:pStyle w:val="NoSpacing"/>
                                <w:jc w:val="right"/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  <w:t>[Name]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caps/>
                              <w:sz w:val="18"/>
                              <w:szCs w:val="18"/>
                              <w:lang w:val="en-US"/>
                            </w:rPr>
                            <w:alias w:val="Datum"/>
                            <w:tag w:val="Datum"/>
                            <w:id w:val="28848314"/>
                            <w:placeholder>
                              <w:docPart w:val="87996E5EE7F444B7B220A4CDD6753A21"/>
                            </w:placeholder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d.M.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70E52F9" w14:textId="77777777" w:rsidR="005645AB" w:rsidRPr="00B846DE" w:rsidRDefault="005645AB" w:rsidP="005645AB">
                              <w:pPr>
                                <w:pStyle w:val="NoSpacing"/>
                                <w:jc w:val="right"/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846DE"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5B9204EE" w14:textId="77777777" w:rsidR="003931D7" w:rsidRPr="0079305E" w:rsidRDefault="003931D7" w:rsidP="005645AB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lang w:val="en-US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39B9F3E" w14:textId="77777777" w:rsidR="00DC2BB2" w:rsidRPr="005645AB" w:rsidRDefault="00DC2BB2">
          <w:pPr>
            <w:spacing w:before="0" w:after="0" w:line="240" w:lineRule="auto"/>
            <w:jc w:val="left"/>
            <w:rPr>
              <w:rFonts w:cs="Arial"/>
            </w:rPr>
          </w:pPr>
        </w:p>
        <w:p w14:paraId="6438FDD7" w14:textId="77777777" w:rsidR="00C43969" w:rsidRPr="005645AB" w:rsidRDefault="00C43969" w:rsidP="00C43969">
          <w:pPr>
            <w:rPr>
              <w:rFonts w:cs="Arial"/>
            </w:rPr>
          </w:pPr>
        </w:p>
        <w:p w14:paraId="796F05A8" w14:textId="77777777" w:rsidR="00C43969" w:rsidRPr="005645AB" w:rsidRDefault="00C43969" w:rsidP="00C43969">
          <w:pPr>
            <w:rPr>
              <w:rFonts w:cs="Arial"/>
            </w:rPr>
          </w:pPr>
        </w:p>
        <w:p w14:paraId="3338F518" w14:textId="77777777" w:rsidR="00C43969" w:rsidRPr="005645AB" w:rsidRDefault="00C43969" w:rsidP="00C43969">
          <w:pPr>
            <w:rPr>
              <w:rFonts w:cs="Arial"/>
            </w:rPr>
          </w:pPr>
        </w:p>
        <w:p w14:paraId="2B1F6553" w14:textId="77777777" w:rsidR="00C43969" w:rsidRPr="005645AB" w:rsidRDefault="00C43969" w:rsidP="00C43969">
          <w:pPr>
            <w:rPr>
              <w:rFonts w:cs="Arial"/>
            </w:rPr>
          </w:pPr>
        </w:p>
        <w:p w14:paraId="6E7EDF31" w14:textId="77777777" w:rsidR="00C43969" w:rsidRPr="005645AB" w:rsidRDefault="00C43969" w:rsidP="00C43969">
          <w:pPr>
            <w:rPr>
              <w:rFonts w:cs="Arial"/>
            </w:rPr>
          </w:pPr>
        </w:p>
        <w:p w14:paraId="144543EE" w14:textId="77777777" w:rsidR="00C43969" w:rsidRPr="005645AB" w:rsidRDefault="00C43969" w:rsidP="00C43969">
          <w:pPr>
            <w:rPr>
              <w:rFonts w:cs="Arial"/>
            </w:rPr>
          </w:pPr>
        </w:p>
        <w:p w14:paraId="404BAEF1" w14:textId="77777777" w:rsidR="00C43969" w:rsidRPr="005645AB" w:rsidRDefault="00C43969" w:rsidP="00C43969">
          <w:pPr>
            <w:rPr>
              <w:rFonts w:cs="Arial"/>
            </w:rPr>
          </w:pPr>
        </w:p>
        <w:p w14:paraId="32833735" w14:textId="77777777" w:rsidR="00C43969" w:rsidRPr="005645AB" w:rsidRDefault="00C43969" w:rsidP="00C43969">
          <w:pPr>
            <w:rPr>
              <w:rFonts w:cs="Arial"/>
            </w:rPr>
          </w:pPr>
        </w:p>
        <w:p w14:paraId="6EE9B60E" w14:textId="77777777" w:rsidR="00C43969" w:rsidRPr="005645AB" w:rsidRDefault="00C43969" w:rsidP="00C43969">
          <w:pPr>
            <w:rPr>
              <w:rFonts w:cs="Arial"/>
            </w:rPr>
          </w:pPr>
        </w:p>
        <w:p w14:paraId="16FA3412" w14:textId="77777777" w:rsidR="00C43969" w:rsidRPr="005645AB" w:rsidRDefault="00C43969" w:rsidP="00C43969">
          <w:pPr>
            <w:rPr>
              <w:rFonts w:cs="Arial"/>
            </w:rPr>
          </w:pPr>
        </w:p>
        <w:p w14:paraId="17AC491E" w14:textId="77777777" w:rsidR="00C43969" w:rsidRPr="005645AB" w:rsidRDefault="00C43969" w:rsidP="00C43969">
          <w:pPr>
            <w:rPr>
              <w:rFonts w:cs="Arial"/>
            </w:rPr>
          </w:pPr>
        </w:p>
        <w:p w14:paraId="477DCEAD" w14:textId="77777777" w:rsidR="00C43969" w:rsidRPr="005645AB" w:rsidRDefault="00C43969" w:rsidP="00C43969">
          <w:pPr>
            <w:rPr>
              <w:rFonts w:cs="Arial"/>
            </w:rPr>
          </w:pPr>
        </w:p>
        <w:p w14:paraId="406EA754" w14:textId="77777777" w:rsidR="00C43969" w:rsidRPr="005645AB" w:rsidRDefault="00C43969" w:rsidP="00C43969">
          <w:pPr>
            <w:rPr>
              <w:rFonts w:cs="Arial"/>
            </w:rPr>
          </w:pPr>
        </w:p>
        <w:p w14:paraId="70160B3E" w14:textId="77777777" w:rsidR="00C43969" w:rsidRPr="005645AB" w:rsidRDefault="00C43969" w:rsidP="00C43969">
          <w:pPr>
            <w:rPr>
              <w:rFonts w:cs="Arial"/>
            </w:rPr>
          </w:pPr>
        </w:p>
        <w:p w14:paraId="18BA3F8A" w14:textId="77777777" w:rsidR="00C43969" w:rsidRPr="005645AB" w:rsidRDefault="00C43969" w:rsidP="00C43969">
          <w:pPr>
            <w:tabs>
              <w:tab w:val="left" w:pos="7200"/>
            </w:tabs>
            <w:rPr>
              <w:rFonts w:cs="Arial"/>
            </w:rPr>
          </w:pPr>
          <w:r w:rsidRPr="005645AB">
            <w:rPr>
              <w:rFonts w:cs="Arial"/>
            </w:rPr>
            <w:tab/>
          </w:r>
        </w:p>
        <w:p w14:paraId="3C2447E8" w14:textId="77777777" w:rsidR="009644FE" w:rsidRPr="005645AB" w:rsidRDefault="00F6763C">
          <w:pPr>
            <w:spacing w:before="0" w:after="0" w:line="240" w:lineRule="auto"/>
            <w:jc w:val="left"/>
            <w:rPr>
              <w:rFonts w:cs="Arial"/>
            </w:rPr>
          </w:pPr>
        </w:p>
      </w:sdtContent>
    </w:sdt>
    <w:bookmarkStart w:id="0" w:name="_Toc214025664" w:displacedByCustomXml="next"/>
    <w:sdt>
      <w:sdtPr>
        <w:rPr>
          <w:rFonts w:cs="Times New Roman"/>
          <w:b w:val="0"/>
          <w:bCs w:val="0"/>
          <w:kern w:val="0"/>
          <w:sz w:val="20"/>
          <w:szCs w:val="20"/>
        </w:rPr>
        <w:id w:val="731351974"/>
        <w:docPartObj>
          <w:docPartGallery w:val="Table of Contents"/>
          <w:docPartUnique/>
        </w:docPartObj>
      </w:sdtPr>
      <w:sdtEndPr/>
      <w:sdtContent>
        <w:p w14:paraId="56E760A7" w14:textId="77777777" w:rsidR="00DC2BB2" w:rsidRPr="005645AB" w:rsidRDefault="005645AB" w:rsidP="00DC2BB2">
          <w:pPr>
            <w:pStyle w:val="Heading1"/>
            <w:numPr>
              <w:ilvl w:val="0"/>
              <w:numId w:val="0"/>
            </w:numPr>
            <w:ind w:left="794" w:hanging="794"/>
          </w:pPr>
          <w:r w:rsidRPr="005645AB">
            <w:t>Inhaltsverzeichnis</w:t>
          </w:r>
          <w:bookmarkEnd w:id="0"/>
        </w:p>
        <w:p w14:paraId="25D7A161" w14:textId="5E20E11A" w:rsidR="008C2FC8" w:rsidRDefault="009644FE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645AB">
            <w:fldChar w:fldCharType="begin"/>
          </w:r>
          <w:r w:rsidRPr="005645AB">
            <w:instrText xml:space="preserve"> TOC \o "1-3" \h \z \u </w:instrText>
          </w:r>
          <w:r w:rsidRPr="005645AB">
            <w:fldChar w:fldCharType="separate"/>
          </w:r>
          <w:hyperlink w:anchor="_Toc214025664" w:history="1">
            <w:r w:rsidR="008C2FC8" w:rsidRPr="00F9188F">
              <w:rPr>
                <w:rStyle w:val="Hyperlink"/>
                <w:noProof/>
              </w:rPr>
              <w:t>Inhaltsverzeichnis</w:t>
            </w:r>
            <w:r w:rsidR="008C2FC8">
              <w:rPr>
                <w:noProof/>
                <w:webHidden/>
              </w:rPr>
              <w:tab/>
            </w:r>
            <w:r w:rsidR="008C2FC8">
              <w:rPr>
                <w:noProof/>
                <w:webHidden/>
              </w:rPr>
              <w:fldChar w:fldCharType="begin"/>
            </w:r>
            <w:r w:rsidR="008C2FC8">
              <w:rPr>
                <w:noProof/>
                <w:webHidden/>
              </w:rPr>
              <w:instrText xml:space="preserve"> PAGEREF _Toc214025664 \h </w:instrText>
            </w:r>
            <w:r w:rsidR="008C2FC8">
              <w:rPr>
                <w:noProof/>
                <w:webHidden/>
              </w:rPr>
            </w:r>
            <w:r w:rsidR="008C2FC8">
              <w:rPr>
                <w:noProof/>
                <w:webHidden/>
              </w:rPr>
              <w:fldChar w:fldCharType="separate"/>
            </w:r>
            <w:r w:rsidR="008C2FC8">
              <w:rPr>
                <w:noProof/>
                <w:webHidden/>
              </w:rPr>
              <w:t>1</w:t>
            </w:r>
            <w:r w:rsidR="008C2FC8">
              <w:rPr>
                <w:noProof/>
                <w:webHidden/>
              </w:rPr>
              <w:fldChar w:fldCharType="end"/>
            </w:r>
          </w:hyperlink>
        </w:p>
        <w:p w14:paraId="5C56BE82" w14:textId="7C99A9FA" w:rsidR="008C2FC8" w:rsidRDefault="008C2FC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025665" w:history="1">
            <w:r w:rsidRPr="00F9188F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188F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76AE1" w14:textId="56F369E0" w:rsidR="008C2FC8" w:rsidRDefault="008C2FC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025666" w:history="1">
            <w:r w:rsidRPr="00F9188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188F">
              <w:rPr>
                <w:rStyle w:val="Hyperlink"/>
                <w:noProof/>
              </w:rPr>
              <w:t>Lösung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F190" w14:textId="301A3848" w:rsidR="008C2FC8" w:rsidRDefault="008C2FC8">
          <w:pPr>
            <w:pStyle w:val="TOC2"/>
            <w:tabs>
              <w:tab w:val="left" w:pos="13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025667" w:history="1">
            <w:r w:rsidRPr="00F9188F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188F">
              <w:rPr>
                <w:rStyle w:val="Hyperlink"/>
                <w:noProof/>
              </w:rPr>
              <w:t>Zusammenfassung der Lösung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_Toc214025667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6A90" w14:textId="5DDEE126" w:rsidR="009644FE" w:rsidRPr="005645AB" w:rsidRDefault="009644FE">
          <w:r w:rsidRPr="005645AB">
            <w:rPr>
              <w:b/>
              <w:bCs/>
            </w:rPr>
            <w:fldChar w:fldCharType="end"/>
          </w:r>
        </w:p>
      </w:sdtContent>
    </w:sdt>
    <w:p w14:paraId="257DDD6C" w14:textId="77777777" w:rsidR="009644FE" w:rsidRPr="005645AB" w:rsidRDefault="009644FE" w:rsidP="00075DD3">
      <w:pPr>
        <w:rPr>
          <w:rFonts w:cs="Arial"/>
        </w:rPr>
      </w:pPr>
    </w:p>
    <w:p w14:paraId="68A43A2B" w14:textId="77777777" w:rsidR="009644FE" w:rsidRDefault="00311EE3" w:rsidP="009644FE">
      <w:pPr>
        <w:pStyle w:val="Heading1"/>
      </w:pPr>
      <w:bookmarkStart w:id="1" w:name="_Toc82693803"/>
      <w:bookmarkStart w:id="2" w:name="_Toc214025665"/>
      <w:r>
        <w:t>Auf</w:t>
      </w:r>
      <w:bookmarkEnd w:id="1"/>
      <w:r>
        <w:t>gabenstellung</w:t>
      </w:r>
      <w:bookmarkEnd w:id="2"/>
    </w:p>
    <w:p w14:paraId="4FDA1FFC" w14:textId="77777777" w:rsidR="00202829" w:rsidRPr="00202829" w:rsidRDefault="00202829" w:rsidP="00202829">
      <w:r w:rsidRPr="00202829">
        <w:rPr>
          <w:b/>
          <w:bCs/>
        </w:rPr>
        <w:t>Themen:</w:t>
      </w:r>
      <w:r w:rsidRPr="00202829">
        <w:t xml:space="preserve"> Strategie</w:t>
      </w:r>
      <w:r w:rsidRPr="00202829">
        <w:noBreakHyphen/>
        <w:t>Pattern, Aggregation, Validierung, Rundung, (optionale) Proportionalverteilung</w:t>
      </w:r>
    </w:p>
    <w:p w14:paraId="7E09ED0C" w14:textId="6AFEB098" w:rsidR="00202829" w:rsidRPr="00202829" w:rsidRDefault="00202829" w:rsidP="00202829">
      <w:pPr>
        <w:rPr>
          <w:b/>
          <w:bCs/>
        </w:rPr>
      </w:pPr>
      <w:r w:rsidRPr="00202829">
        <w:rPr>
          <w:b/>
          <w:bCs/>
        </w:rPr>
        <w:t xml:space="preserve">Aufgabenstellung </w:t>
      </w:r>
    </w:p>
    <w:p w14:paraId="5DD7D1C7" w14:textId="77777777" w:rsidR="00202829" w:rsidRPr="00202829" w:rsidRDefault="00202829" w:rsidP="00202829">
      <w:pPr>
        <w:pStyle w:val="ListParagraph"/>
        <w:numPr>
          <w:ilvl w:val="0"/>
          <w:numId w:val="24"/>
        </w:numPr>
      </w:pPr>
      <w:r w:rsidRPr="00202829">
        <w:t xml:space="preserve">Entwirf ein kleines System zur </w:t>
      </w:r>
      <w:r w:rsidRPr="00202829">
        <w:rPr>
          <w:b/>
          <w:bCs/>
        </w:rPr>
        <w:t>Berechnung eines Warenkorbs</w:t>
      </w:r>
      <w:r w:rsidRPr="00202829">
        <w:t>:</w:t>
      </w:r>
    </w:p>
    <w:p w14:paraId="3B97B934" w14:textId="77777777" w:rsidR="00202829" w:rsidRPr="00202829" w:rsidRDefault="00202829" w:rsidP="00202829">
      <w:pPr>
        <w:pStyle w:val="ListParagraph"/>
        <w:numPr>
          <w:ilvl w:val="0"/>
          <w:numId w:val="24"/>
        </w:numPr>
      </w:pPr>
      <w:r w:rsidRPr="00202829">
        <w:t xml:space="preserve">Es gibt </w:t>
      </w:r>
      <w:r w:rsidRPr="00202829">
        <w:rPr>
          <w:b/>
          <w:bCs/>
        </w:rPr>
        <w:t>Artikel</w:t>
      </w:r>
      <w:r w:rsidRPr="00202829">
        <w:t xml:space="preserve"> </w:t>
      </w:r>
      <w:proofErr w:type="gramStart"/>
      <w:r w:rsidRPr="00202829">
        <w:t xml:space="preserve">mit </w:t>
      </w:r>
      <w:r w:rsidRPr="00202829">
        <w:rPr>
          <w:b/>
          <w:bCs/>
        </w:rPr>
        <w:t>Name</w:t>
      </w:r>
      <w:proofErr w:type="gramEnd"/>
      <w:r w:rsidRPr="00202829">
        <w:t xml:space="preserve">, </w:t>
      </w:r>
      <w:r w:rsidRPr="00202829">
        <w:rPr>
          <w:b/>
          <w:bCs/>
        </w:rPr>
        <w:t>Einzelpreis</w:t>
      </w:r>
      <w:r w:rsidRPr="00202829">
        <w:t xml:space="preserve">, </w:t>
      </w:r>
      <w:r w:rsidRPr="00202829">
        <w:rPr>
          <w:b/>
          <w:bCs/>
        </w:rPr>
        <w:t>Menge</w:t>
      </w:r>
      <w:r w:rsidRPr="00202829">
        <w:t xml:space="preserve"> und </w:t>
      </w:r>
      <w:r w:rsidRPr="00202829">
        <w:rPr>
          <w:b/>
          <w:bCs/>
        </w:rPr>
        <w:t>Kategorie</w:t>
      </w:r>
      <w:r w:rsidRPr="00202829">
        <w:t>.</w:t>
      </w:r>
    </w:p>
    <w:p w14:paraId="46A8C7AC" w14:textId="77777777" w:rsidR="00202829" w:rsidRPr="00202829" w:rsidRDefault="00202829" w:rsidP="00202829">
      <w:pPr>
        <w:pStyle w:val="ListParagraph"/>
        <w:numPr>
          <w:ilvl w:val="0"/>
          <w:numId w:val="24"/>
        </w:numPr>
      </w:pPr>
      <w:r w:rsidRPr="00202829">
        <w:rPr>
          <w:b/>
          <w:bCs/>
        </w:rPr>
        <w:t>Steuersätze</w:t>
      </w:r>
      <w:r w:rsidRPr="00202829">
        <w:t xml:space="preserve"> sind kategoriespezifisch (definiere 2–3 Kategorien mit unterschiedlichen Steuersätzen, z. B. „Lebensmittel“, „Bücher“, „Elektronik“).</w:t>
      </w:r>
    </w:p>
    <w:p w14:paraId="5400EBC6" w14:textId="77777777" w:rsidR="00202829" w:rsidRPr="00202829" w:rsidRDefault="00202829" w:rsidP="00202829">
      <w:pPr>
        <w:pStyle w:val="ListParagraph"/>
        <w:numPr>
          <w:ilvl w:val="0"/>
          <w:numId w:val="24"/>
        </w:numPr>
      </w:pPr>
      <w:r w:rsidRPr="00202829">
        <w:t xml:space="preserve">Implementiere </w:t>
      </w:r>
      <w:r w:rsidRPr="00202829">
        <w:rPr>
          <w:b/>
          <w:bCs/>
        </w:rPr>
        <w:t>mindestens eine Rabattregel</w:t>
      </w:r>
      <w:r w:rsidRPr="00202829">
        <w:t xml:space="preserve"> (z. B. Prozentrabatt, fixer Betrag, oder „ab Schwelle X gibt es Y Rabatt“). Es darf </w:t>
      </w:r>
      <w:r w:rsidRPr="00202829">
        <w:rPr>
          <w:b/>
          <w:bCs/>
        </w:rPr>
        <w:t>höchstens eine</w:t>
      </w:r>
      <w:r w:rsidRPr="00202829">
        <w:t xml:space="preserve"> Rabattregel gleichzeitig aktiv sein.</w:t>
      </w:r>
    </w:p>
    <w:p w14:paraId="4261E00C" w14:textId="77777777" w:rsidR="00202829" w:rsidRPr="00202829" w:rsidRDefault="00202829" w:rsidP="00202829">
      <w:pPr>
        <w:pStyle w:val="ListParagraph"/>
        <w:numPr>
          <w:ilvl w:val="0"/>
          <w:numId w:val="24"/>
        </w:numPr>
      </w:pPr>
      <w:r w:rsidRPr="00202829">
        <w:rPr>
          <w:b/>
          <w:bCs/>
        </w:rPr>
        <w:t>Berechnungsreihenfolge</w:t>
      </w:r>
      <w:r w:rsidRPr="00202829">
        <w:t xml:space="preserve">: </w:t>
      </w:r>
    </w:p>
    <w:p w14:paraId="3FDD1363" w14:textId="77777777" w:rsidR="00202829" w:rsidRPr="00202829" w:rsidRDefault="00202829" w:rsidP="00202829">
      <w:pPr>
        <w:pStyle w:val="ListParagraph"/>
        <w:numPr>
          <w:ilvl w:val="1"/>
          <w:numId w:val="24"/>
        </w:numPr>
      </w:pPr>
      <w:r w:rsidRPr="00202829">
        <w:rPr>
          <w:b/>
          <w:bCs/>
        </w:rPr>
        <w:t>Zwischensumme netto</w:t>
      </w:r>
      <w:r w:rsidRPr="00202829">
        <w:t xml:space="preserve"> = Summe aus Preis × Menge (ohne Steuer),</w:t>
      </w:r>
    </w:p>
    <w:p w14:paraId="1F3D8D71" w14:textId="77777777" w:rsidR="00202829" w:rsidRPr="00202829" w:rsidRDefault="00202829" w:rsidP="00202829">
      <w:pPr>
        <w:pStyle w:val="ListParagraph"/>
        <w:numPr>
          <w:ilvl w:val="1"/>
          <w:numId w:val="24"/>
        </w:numPr>
      </w:pPr>
      <w:r w:rsidRPr="00202829">
        <w:rPr>
          <w:b/>
          <w:bCs/>
        </w:rPr>
        <w:t>Rabatt</w:t>
      </w:r>
      <w:r w:rsidRPr="00202829">
        <w:t xml:space="preserve"> auf die </w:t>
      </w:r>
      <w:r w:rsidRPr="00202829">
        <w:rPr>
          <w:b/>
          <w:bCs/>
        </w:rPr>
        <w:t>netto</w:t>
      </w:r>
      <w:r w:rsidRPr="00202829">
        <w:t xml:space="preserve"> Zwischensumme anwenden,</w:t>
      </w:r>
    </w:p>
    <w:p w14:paraId="1767DEAD" w14:textId="77777777" w:rsidR="00202829" w:rsidRPr="00202829" w:rsidRDefault="00202829" w:rsidP="00202829">
      <w:pPr>
        <w:pStyle w:val="ListParagraph"/>
        <w:numPr>
          <w:ilvl w:val="1"/>
          <w:numId w:val="24"/>
        </w:numPr>
      </w:pPr>
      <w:r w:rsidRPr="00202829">
        <w:rPr>
          <w:b/>
          <w:bCs/>
        </w:rPr>
        <w:t>Steuern</w:t>
      </w:r>
      <w:r w:rsidRPr="00202829">
        <w:t xml:space="preserve"> pro Kategorie auf die </w:t>
      </w:r>
      <w:r w:rsidRPr="00202829">
        <w:rPr>
          <w:b/>
          <w:bCs/>
        </w:rPr>
        <w:t>rabattierte Netto</w:t>
      </w:r>
      <w:r w:rsidRPr="00202829">
        <w:rPr>
          <w:b/>
          <w:bCs/>
        </w:rPr>
        <w:noBreakHyphen/>
        <w:t>Basis</w:t>
      </w:r>
      <w:r w:rsidRPr="00202829">
        <w:t xml:space="preserve"> berechnen,</w:t>
      </w:r>
    </w:p>
    <w:p w14:paraId="06D65649" w14:textId="77777777" w:rsidR="00202829" w:rsidRPr="00202829" w:rsidRDefault="00202829" w:rsidP="00202829">
      <w:pPr>
        <w:pStyle w:val="ListParagraph"/>
        <w:numPr>
          <w:ilvl w:val="1"/>
          <w:numId w:val="24"/>
        </w:numPr>
      </w:pPr>
      <w:r w:rsidRPr="00202829">
        <w:rPr>
          <w:b/>
          <w:bCs/>
        </w:rPr>
        <w:t>Endsumme brutto</w:t>
      </w:r>
      <w:r w:rsidRPr="00202829">
        <w:t xml:space="preserve"> = rabattierte Netto</w:t>
      </w:r>
      <w:r w:rsidRPr="00202829">
        <w:noBreakHyphen/>
        <w:t>Summe + Summe der Steuern.</w:t>
      </w:r>
    </w:p>
    <w:p w14:paraId="67B8F447" w14:textId="77777777" w:rsidR="00202829" w:rsidRPr="00202829" w:rsidRDefault="00202829" w:rsidP="00202829">
      <w:pPr>
        <w:pStyle w:val="ListParagraph"/>
        <w:numPr>
          <w:ilvl w:val="0"/>
          <w:numId w:val="24"/>
        </w:numPr>
      </w:pPr>
      <w:r w:rsidRPr="00202829">
        <w:rPr>
          <w:b/>
          <w:bCs/>
        </w:rPr>
        <w:t>Validierung</w:t>
      </w:r>
      <w:r w:rsidRPr="00202829">
        <w:t xml:space="preserve">: </w:t>
      </w:r>
    </w:p>
    <w:p w14:paraId="3D8025C1" w14:textId="77777777" w:rsidR="00202829" w:rsidRPr="00202829" w:rsidRDefault="00202829" w:rsidP="00202829">
      <w:pPr>
        <w:pStyle w:val="ListParagraph"/>
        <w:numPr>
          <w:ilvl w:val="1"/>
          <w:numId w:val="24"/>
        </w:numPr>
      </w:pPr>
      <w:r w:rsidRPr="00202829">
        <w:t>Mengen &gt; 0, Preise ≥ 0,</w:t>
      </w:r>
    </w:p>
    <w:p w14:paraId="78352E68" w14:textId="77777777" w:rsidR="00202829" w:rsidRPr="00202829" w:rsidRDefault="00202829" w:rsidP="00202829">
      <w:pPr>
        <w:pStyle w:val="ListParagraph"/>
        <w:numPr>
          <w:ilvl w:val="1"/>
          <w:numId w:val="24"/>
        </w:numPr>
      </w:pPr>
      <w:r w:rsidRPr="00202829">
        <w:t>Rabatt darf die Zwischensumme nicht negativ machen,</w:t>
      </w:r>
    </w:p>
    <w:p w14:paraId="2B424F0F" w14:textId="77777777" w:rsidR="00202829" w:rsidRPr="00202829" w:rsidRDefault="00202829" w:rsidP="00202829">
      <w:pPr>
        <w:pStyle w:val="ListParagraph"/>
        <w:numPr>
          <w:ilvl w:val="1"/>
          <w:numId w:val="24"/>
        </w:numPr>
      </w:pPr>
      <w:r w:rsidRPr="00202829">
        <w:t>keine Null</w:t>
      </w:r>
      <w:r w:rsidRPr="00202829">
        <w:noBreakHyphen/>
        <w:t>Elemente in Sammlungen.</w:t>
      </w:r>
    </w:p>
    <w:p w14:paraId="29DFAEEB" w14:textId="77777777" w:rsidR="00202829" w:rsidRPr="00202829" w:rsidRDefault="00202829" w:rsidP="00202829">
      <w:pPr>
        <w:pStyle w:val="ListParagraph"/>
        <w:numPr>
          <w:ilvl w:val="0"/>
          <w:numId w:val="24"/>
        </w:numPr>
      </w:pPr>
      <w:r w:rsidRPr="00202829">
        <w:rPr>
          <w:b/>
          <w:bCs/>
        </w:rPr>
        <w:t>Rundung</w:t>
      </w:r>
      <w:r w:rsidRPr="00202829">
        <w:t xml:space="preserve"> auf </w:t>
      </w:r>
      <w:r w:rsidRPr="00202829">
        <w:rPr>
          <w:b/>
          <w:bCs/>
        </w:rPr>
        <w:t>2 Dezimalstellen</w:t>
      </w:r>
      <w:r w:rsidRPr="00202829">
        <w:t xml:space="preserve"> mit nachvollziehbarer Strategie (z. B. </w:t>
      </w:r>
      <w:proofErr w:type="spellStart"/>
      <w:r w:rsidRPr="00202829">
        <w:t>AwayFromZero</w:t>
      </w:r>
      <w:proofErr w:type="spellEnd"/>
      <w:r w:rsidRPr="00202829">
        <w:t>).</w:t>
      </w:r>
    </w:p>
    <w:p w14:paraId="05463741" w14:textId="77777777" w:rsidR="00202829" w:rsidRPr="00202829" w:rsidRDefault="00202829" w:rsidP="00202829">
      <w:pPr>
        <w:pStyle w:val="ListParagraph"/>
        <w:numPr>
          <w:ilvl w:val="0"/>
          <w:numId w:val="24"/>
        </w:numPr>
      </w:pPr>
      <w:r w:rsidRPr="00202829">
        <w:rPr>
          <w:i/>
        </w:rPr>
        <w:t>(Optional, anspruchsvoll)</w:t>
      </w:r>
      <w:r w:rsidRPr="00202829">
        <w:t xml:space="preserve"> </w:t>
      </w:r>
      <w:r w:rsidRPr="00202829">
        <w:rPr>
          <w:b/>
          <w:bCs/>
        </w:rPr>
        <w:t>Proportionale Verteilung</w:t>
      </w:r>
      <w:r w:rsidRPr="00202829">
        <w:t xml:space="preserve"> des Rabatts: Wenn Steuern </w:t>
      </w:r>
      <w:r w:rsidRPr="00202829">
        <w:rPr>
          <w:b/>
          <w:bCs/>
        </w:rPr>
        <w:t>pro Kategorie</w:t>
      </w:r>
      <w:r w:rsidRPr="00202829">
        <w:t xml:space="preserve"> berechnet werden, verteile den Rabatt </w:t>
      </w:r>
      <w:r w:rsidRPr="00202829">
        <w:rPr>
          <w:b/>
          <w:bCs/>
        </w:rPr>
        <w:t>anteilig</w:t>
      </w:r>
      <w:r w:rsidRPr="00202829">
        <w:t xml:space="preserve"> auf Kategorien, damit die Steuerbasis je Kategorie korrekt ist.</w:t>
      </w:r>
    </w:p>
    <w:p w14:paraId="71C26FD5" w14:textId="77777777" w:rsidR="00202829" w:rsidRPr="00202829" w:rsidRDefault="00202829" w:rsidP="00202829">
      <w:r w:rsidRPr="00202829">
        <w:rPr>
          <w:b/>
          <w:bCs/>
        </w:rPr>
        <w:t>Ergebnis:</w:t>
      </w:r>
      <w:r w:rsidRPr="00202829">
        <w:t xml:space="preserve"> Liefere eine Zusammenfassung mit </w:t>
      </w:r>
      <w:r w:rsidRPr="00202829">
        <w:rPr>
          <w:b/>
          <w:bCs/>
        </w:rPr>
        <w:t>Zwischensumme</w:t>
      </w:r>
      <w:r w:rsidRPr="00202829">
        <w:t xml:space="preserve">, </w:t>
      </w:r>
      <w:r w:rsidRPr="00202829">
        <w:rPr>
          <w:b/>
          <w:bCs/>
        </w:rPr>
        <w:t>Rabatt</w:t>
      </w:r>
      <w:r w:rsidRPr="00202829">
        <w:t xml:space="preserve">, </w:t>
      </w:r>
      <w:r w:rsidRPr="00202829">
        <w:rPr>
          <w:b/>
          <w:bCs/>
        </w:rPr>
        <w:t>Steuer je Kategorie</w:t>
      </w:r>
      <w:r w:rsidRPr="00202829">
        <w:t xml:space="preserve">, </w:t>
      </w:r>
      <w:r w:rsidRPr="00202829">
        <w:rPr>
          <w:b/>
          <w:bCs/>
        </w:rPr>
        <w:t>Gesamtsteuer</w:t>
      </w:r>
      <w:r w:rsidRPr="00202829">
        <w:t xml:space="preserve"> und </w:t>
      </w:r>
      <w:r w:rsidRPr="00202829">
        <w:rPr>
          <w:b/>
          <w:bCs/>
        </w:rPr>
        <w:t>Endsumme</w:t>
      </w:r>
      <w:r w:rsidRPr="00202829">
        <w:t>.</w:t>
      </w:r>
    </w:p>
    <w:p w14:paraId="4B493990" w14:textId="32EA14FF" w:rsidR="00202829" w:rsidRPr="00202829" w:rsidRDefault="00202829" w:rsidP="00202829">
      <w:r w:rsidRPr="00202829">
        <w:rPr>
          <w:b/>
          <w:bCs/>
        </w:rPr>
        <w:t>Leitfragen:</w:t>
      </w:r>
    </w:p>
    <w:p w14:paraId="53321477" w14:textId="738EC573" w:rsidR="00202829" w:rsidRPr="00202829" w:rsidRDefault="00202829" w:rsidP="00202829">
      <w:pPr>
        <w:pStyle w:val="ListParagraph"/>
        <w:numPr>
          <w:ilvl w:val="0"/>
          <w:numId w:val="25"/>
        </w:numPr>
      </w:pPr>
      <w:r w:rsidRPr="00202829">
        <w:t xml:space="preserve">Wie kapselst </w:t>
      </w:r>
      <w:r w:rsidR="005F74E9">
        <w:t xml:space="preserve">man </w:t>
      </w:r>
      <w:r w:rsidRPr="00202829">
        <w:t>Preise und Mengen sicher?</w:t>
      </w:r>
    </w:p>
    <w:p w14:paraId="4347FA30" w14:textId="28A2907F" w:rsidR="00202829" w:rsidRPr="00202829" w:rsidRDefault="00202829" w:rsidP="00202829">
      <w:pPr>
        <w:pStyle w:val="ListParagraph"/>
        <w:numPr>
          <w:ilvl w:val="0"/>
          <w:numId w:val="25"/>
        </w:numPr>
      </w:pPr>
      <w:r w:rsidRPr="00202829">
        <w:t xml:space="preserve">Wie </w:t>
      </w:r>
      <w:r w:rsidR="005F74E9">
        <w:t xml:space="preserve">kann man </w:t>
      </w:r>
      <w:r w:rsidRPr="00202829">
        <w:rPr>
          <w:b/>
          <w:bCs/>
        </w:rPr>
        <w:t>Rabattlogik</w:t>
      </w:r>
      <w:r w:rsidRPr="00202829">
        <w:t xml:space="preserve"> von der Gesamtrechnung </w:t>
      </w:r>
      <w:proofErr w:type="gramStart"/>
      <w:r w:rsidR="005F74E9">
        <w:t>entkoppeln</w:t>
      </w:r>
      <w:r w:rsidRPr="00202829">
        <w:t>(</w:t>
      </w:r>
      <w:proofErr w:type="gramEnd"/>
      <w:r w:rsidRPr="00202829">
        <w:t>Stichwort: Strategie)?</w:t>
      </w:r>
    </w:p>
    <w:p w14:paraId="3B55DEED" w14:textId="18EE4497" w:rsidR="00202829" w:rsidRPr="00202829" w:rsidRDefault="00202829" w:rsidP="00202829">
      <w:pPr>
        <w:pStyle w:val="ListParagraph"/>
        <w:numPr>
          <w:ilvl w:val="0"/>
          <w:numId w:val="25"/>
        </w:numPr>
      </w:pPr>
      <w:r w:rsidRPr="00202829">
        <w:t>Wie stell</w:t>
      </w:r>
      <w:r w:rsidR="005F74E9">
        <w:t xml:space="preserve">t man </w:t>
      </w:r>
      <w:r w:rsidRPr="00202829">
        <w:rPr>
          <w:b/>
          <w:bCs/>
        </w:rPr>
        <w:t>Rundung</w:t>
      </w:r>
      <w:r w:rsidRPr="00202829">
        <w:t xml:space="preserve"> und (optional) </w:t>
      </w:r>
      <w:r w:rsidRPr="00202829">
        <w:rPr>
          <w:b/>
          <w:bCs/>
        </w:rPr>
        <w:t>proportionale Verteilung</w:t>
      </w:r>
      <w:r w:rsidRPr="00202829">
        <w:t xml:space="preserve"> so sicher, dass Summen konsistent bleiben?</w:t>
      </w:r>
    </w:p>
    <w:p w14:paraId="00E011AD" w14:textId="77777777" w:rsidR="00311EE3" w:rsidRDefault="00311EE3" w:rsidP="00311EE3"/>
    <w:p w14:paraId="2F12BD71" w14:textId="77777777" w:rsidR="00311EE3" w:rsidRPr="00311EE3" w:rsidRDefault="00311EE3" w:rsidP="00311EE3">
      <w:pPr>
        <w:rPr>
          <w:color w:val="EE0000"/>
        </w:rPr>
      </w:pPr>
      <w:r>
        <w:rPr>
          <w:color w:val="EE0000"/>
        </w:rPr>
        <w:t>Dokumentieren Sie alle Lösungspunkte, die unter Punkt 2 gefordert sind.</w:t>
      </w:r>
    </w:p>
    <w:p w14:paraId="7CFA563D" w14:textId="77777777" w:rsidR="009644FE" w:rsidRPr="005645AB" w:rsidRDefault="00311EE3" w:rsidP="009644FE">
      <w:pPr>
        <w:pStyle w:val="Heading1"/>
      </w:pPr>
      <w:bookmarkStart w:id="3" w:name="_Toc214025666"/>
      <w:r>
        <w:t>Lösung</w:t>
      </w:r>
      <w:bookmarkEnd w:id="3"/>
    </w:p>
    <w:p w14:paraId="2ACB64B9" w14:textId="77777777" w:rsidR="009644FE" w:rsidRDefault="00311EE3">
      <w:pPr>
        <w:pStyle w:val="Heading2"/>
      </w:pPr>
      <w:bookmarkStart w:id="4" w:name="_Toc214025667"/>
      <w:r>
        <w:t>Zusammenfassung der Lösung</w:t>
      </w:r>
      <w:bookmarkEnd w:id="4"/>
    </w:p>
    <w:p w14:paraId="57E3E77F" w14:textId="77777777" w:rsidR="00311EE3" w:rsidRPr="00311EE3" w:rsidRDefault="00311EE3" w:rsidP="00311EE3">
      <w:r>
        <w:t>[Kurzer Überblick über die Lösung]</w:t>
      </w:r>
    </w:p>
    <w:p w14:paraId="5D34C841" w14:textId="77777777" w:rsidR="002E1043" w:rsidRPr="005645AB" w:rsidRDefault="002E1043" w:rsidP="002E1043">
      <w:pPr>
        <w:tabs>
          <w:tab w:val="left" w:pos="6490"/>
        </w:tabs>
      </w:pPr>
    </w:p>
    <w:sectPr w:rsidR="002E1043" w:rsidRPr="005645AB" w:rsidSect="009644F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652" w:right="1418" w:bottom="1616" w:left="1418" w:header="709" w:footer="28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1CF19" w14:textId="77777777" w:rsidR="00F6763C" w:rsidRDefault="00F6763C">
      <w:r>
        <w:separator/>
      </w:r>
    </w:p>
  </w:endnote>
  <w:endnote w:type="continuationSeparator" w:id="0">
    <w:p w14:paraId="7EA6C1CD" w14:textId="77777777" w:rsidR="00F6763C" w:rsidRDefault="00F67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6FF0" w14:textId="77777777" w:rsidR="00DC12F1" w:rsidRDefault="00DC12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US"/>
      </w:rPr>
      <w:id w:val="579956046"/>
      <w:docPartObj>
        <w:docPartGallery w:val="Page Numbers (Bottom of Page)"/>
        <w:docPartUnique/>
      </w:docPartObj>
    </w:sdtPr>
    <w:sdtEndPr/>
    <w:sdtContent>
      <w:p w14:paraId="3B7C7196" w14:textId="77777777" w:rsidR="00075DD3" w:rsidRPr="006533C5" w:rsidRDefault="00075DD3">
        <w:pPr>
          <w:pStyle w:val="Footer"/>
          <w:jc w:val="center"/>
          <w:rPr>
            <w:noProof/>
            <w:lang w:val="en-US"/>
          </w:rPr>
        </w:pPr>
      </w:p>
      <w:tbl>
        <w:tblPr>
          <w:tblW w:w="9282" w:type="dxa"/>
          <w:tblLook w:val="01E0" w:firstRow="1" w:lastRow="1" w:firstColumn="1" w:lastColumn="1" w:noHBand="0" w:noVBand="0"/>
        </w:tblPr>
        <w:tblGrid>
          <w:gridCol w:w="9282"/>
        </w:tblGrid>
        <w:tr w:rsidR="00261FC1" w:rsidRPr="00AC4FF1" w14:paraId="45FE779A" w14:textId="77777777" w:rsidTr="041FF835">
          <w:trPr>
            <w:trHeight w:hRule="exact" w:val="914"/>
          </w:trPr>
          <w:tc>
            <w:tcPr>
              <w:tcW w:w="9282" w:type="dxa"/>
              <w:tcBorders>
                <w:top w:val="dashed" w:sz="4" w:space="0" w:color="auto"/>
              </w:tcBorders>
              <w:vAlign w:val="center"/>
            </w:tcPr>
            <w:p w14:paraId="301E5E69" w14:textId="77777777" w:rsidR="00261FC1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bCs/>
                  <w:spacing w:val="-4"/>
                  <w:sz w:val="12"/>
                  <w:szCs w:val="12"/>
                </w:rPr>
              </w:pPr>
            </w:p>
            <w:p w14:paraId="1818B099" w14:textId="77777777" w:rsidR="003B1AE8" w:rsidRPr="00BA3CCA" w:rsidRDefault="003B1AE8" w:rsidP="041FF835">
              <w:pPr>
                <w:spacing w:before="0" w:after="0" w:line="240" w:lineRule="auto"/>
                <w:jc w:val="center"/>
                <w:rPr>
                  <w:rFonts w:cs="Arial"/>
                  <w:sz w:val="12"/>
                  <w:szCs w:val="12"/>
                  <w:lang w:eastAsia="de-AT"/>
                </w:rPr>
              </w:pPr>
              <w:r w:rsidRPr="041FF835">
                <w:rPr>
                  <w:rFonts w:cs="Arial"/>
                  <w:b/>
                  <w:bCs/>
                  <w:spacing w:val="-4"/>
                  <w:sz w:val="12"/>
                  <w:szCs w:val="12"/>
                </w:rPr>
                <w:fldChar w:fldCharType="begin"/>
              </w:r>
              <w:r w:rsidRPr="041FF835">
                <w:rPr>
                  <w:rFonts w:cs="Arial"/>
                  <w:b/>
                  <w:spacing w:val="-4"/>
                  <w:sz w:val="12"/>
                  <w:szCs w:val="12"/>
                  <w:lang w:val="de-AT"/>
                </w:rPr>
                <w:instrText xml:space="preserve"> DOCPROPERTY  Company  \* MERGEFORMAT </w:instrText>
              </w:r>
              <w:r w:rsidRPr="041FF835">
                <w:rPr>
                  <w:rFonts w:cs="Arial"/>
                  <w:b/>
                  <w:bCs/>
                  <w:spacing w:val="-4"/>
                  <w:sz w:val="12"/>
                  <w:szCs w:val="12"/>
                </w:rPr>
                <w:fldChar w:fldCharType="end"/>
              </w:r>
              <w:r w:rsidR="041FF835" w:rsidRPr="041FF835">
                <w:rPr>
                  <w:rFonts w:cs="Arial"/>
                  <w:spacing w:val="-4"/>
                  <w:sz w:val="12"/>
                  <w:szCs w:val="12"/>
                </w:rPr>
                <w:t xml:space="preserve"> </w:t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>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KNAPP_StreetName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 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KNAPP_Zip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KNAPP_City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pacing w:val="-4"/>
                  <w:sz w:val="12"/>
                  <w:szCs w:val="12"/>
                </w:rPr>
                <w:t xml:space="preserve"> </w:t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>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>
                <w:rPr>
                  <w:rFonts w:cs="Arial"/>
                  <w:spacing w:val="-4"/>
                  <w:sz w:val="12"/>
                  <w:szCs w:val="12"/>
                </w:rPr>
                <w:fldChar w:fldCharType="begin"/>
              </w:r>
              <w:r w:rsidRPr="00BA3CCA">
                <w:rPr>
                  <w:rFonts w:cs="Arial"/>
                  <w:spacing w:val="-4"/>
                  <w:sz w:val="12"/>
                  <w:szCs w:val="12"/>
                  <w:lang w:val="de-AT"/>
                </w:rPr>
                <w:instrText xml:space="preserve"> DOCPROPERTY  KNAPP_Country  \* MERGEFORMAT </w:instrText>
              </w:r>
              <w:r>
                <w:rPr>
                  <w:rFonts w:cs="Arial"/>
                  <w:spacing w:val="-4"/>
                  <w:sz w:val="12"/>
                  <w:szCs w:val="12"/>
                </w:rPr>
                <w:fldChar w:fldCharType="end"/>
              </w:r>
              <w:r w:rsidR="041FF835" w:rsidRPr="041FF835">
                <w:rPr>
                  <w:rFonts w:cs="Arial"/>
                  <w:spacing w:val="-4"/>
                  <w:sz w:val="12"/>
                  <w:szCs w:val="12"/>
                </w:rPr>
                <w:t xml:space="preserve"> </w:t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>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KNAPP_Phone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 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KNAPP_Mail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 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VAT Identification Number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KNAPP_TaxVAT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 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Tax Number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KNAPP_TaxNumber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 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KNAPP_BankName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 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KNAPP_IBAN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pacing w:val="-4"/>
                  <w:sz w:val="12"/>
                  <w:szCs w:val="12"/>
                </w:rPr>
                <w:t xml:space="preserve"> </w:t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>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KNAPP_BIC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 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KNAPP_PlaceOfJurisdiction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="041FF835" w:rsidRPr="041FF835">
                <w:rPr>
                  <w:rFonts w:cs="Arial"/>
                  <w:sz w:val="12"/>
                  <w:szCs w:val="12"/>
                  <w:lang w:eastAsia="de-AT"/>
                </w:rPr>
                <w:t xml:space="preserve"> •</w:t>
              </w:r>
              <w:r w:rsidR="041FF835" w:rsidRPr="041FF835">
                <w:rPr>
                  <w:rFonts w:ascii="Times New Roman" w:hAnsi="Times New Roman"/>
                  <w:sz w:val="24"/>
                  <w:szCs w:val="24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KNAPP_CorporateRegistrationNumber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</w:p>
            <w:p w14:paraId="063B97E1" w14:textId="77777777" w:rsidR="00261FC1" w:rsidRPr="00BA3CCA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2"/>
                  <w:szCs w:val="12"/>
                  <w:lang w:val="de-AT" w:eastAsia="de-AT"/>
                </w:rPr>
              </w:pPr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3018"/>
                <w:gridCol w:w="3019"/>
                <w:gridCol w:w="3019"/>
              </w:tblGrid>
              <w:tr w:rsidR="00261FC1" w:rsidRPr="00BC5CA4" w14:paraId="1ADF539A" w14:textId="77777777">
                <w:tc>
                  <w:tcPr>
                    <w:tcW w:w="30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373E525A" w14:textId="77777777" w:rsidR="00261FC1" w:rsidRPr="00BA3CCA" w:rsidRDefault="00261FC1" w:rsidP="00261FC1">
                    <w:pPr>
                      <w:spacing w:before="0" w:after="0" w:line="240" w:lineRule="auto"/>
                      <w:jc w:val="left"/>
                      <w:rPr>
                        <w:rFonts w:cs="Arial"/>
                        <w:sz w:val="16"/>
                        <w:szCs w:val="16"/>
                        <w:lang w:val="de-AT"/>
                      </w:rPr>
                    </w:pPr>
                  </w:p>
                </w:tc>
                <w:tc>
                  <w:tcPr>
                    <w:tcW w:w="301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6CEA28B3" w14:textId="77777777" w:rsidR="00261FC1" w:rsidRPr="00BC5CA4" w:rsidRDefault="00261FC1" w:rsidP="00261FC1">
                    <w:pPr>
                      <w:spacing w:before="0" w:after="0" w:line="240" w:lineRule="auto"/>
                      <w:jc w:val="center"/>
                      <w:rPr>
                        <w:rFonts w:cs="Arial"/>
                        <w:sz w:val="16"/>
                        <w:szCs w:val="16"/>
                      </w:rPr>
                    </w:pP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instrText xml:space="preserve"> DOCPROPERTY  KNAPP_Security_Level  \* MERGEFORMAT </w:instrText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2B5DA6">
                      <w:rPr>
                        <w:rFonts w:cs="Arial"/>
                        <w:sz w:val="16"/>
                        <w:szCs w:val="16"/>
                        <w:lang w:val="en-US"/>
                      </w:rPr>
                      <w:t>confidential</w:t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end"/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c>
                <w:tc>
                  <w:tcPr>
                    <w:tcW w:w="301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6E284B58" w14:textId="77777777" w:rsidR="00261FC1" w:rsidRPr="00BC5CA4" w:rsidRDefault="00261FC1" w:rsidP="00261FC1">
                    <w:pPr>
                      <w:spacing w:before="0" w:after="0" w:line="240" w:lineRule="auto"/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begin"/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instrText>PAGE   \* MERGEFORMAT</w:instrText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separate"/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t>1</w:t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end"/>
                    </w:r>
                  </w:p>
                </w:tc>
              </w:tr>
            </w:tbl>
            <w:p w14:paraId="0496EC54" w14:textId="77777777" w:rsidR="00261FC1" w:rsidRPr="00BC5CA4" w:rsidRDefault="00261FC1" w:rsidP="00261FC1">
              <w:pPr>
                <w:spacing w:before="0" w:after="0" w:line="240" w:lineRule="auto"/>
                <w:rPr>
                  <w:rFonts w:cs="Arial"/>
                  <w:sz w:val="16"/>
                  <w:szCs w:val="16"/>
                </w:rPr>
              </w:pPr>
            </w:p>
            <w:p w14:paraId="2CF4FA87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4D3BE6BB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E0F7E09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362DA8B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266AD9D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381F0C78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1A2E266C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7784CB02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3C6CFA65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3BCED978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979B633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1D4F81B2" w14:textId="77777777" w:rsidR="00261FC1" w:rsidRPr="00BC5CA4" w:rsidRDefault="00261FC1" w:rsidP="00261FC1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14:paraId="0E2F41DD" w14:textId="77777777" w:rsidR="00261FC1" w:rsidRPr="00AC4FF1" w:rsidRDefault="00261FC1" w:rsidP="00261FC1">
              <w:pPr>
                <w:spacing w:before="0" w:after="0" w:line="240" w:lineRule="auto"/>
                <w:jc w:val="center"/>
                <w:rPr>
                  <w:rFonts w:cs="Arial"/>
                </w:rPr>
              </w:pPr>
            </w:p>
          </w:tc>
        </w:tr>
      </w:tbl>
      <w:p w14:paraId="4E3F3140" w14:textId="77777777" w:rsidR="00C24F30" w:rsidRPr="00261FC1" w:rsidRDefault="00075DD3" w:rsidP="00261FC1">
        <w:pPr>
          <w:pStyle w:val="Footer"/>
          <w:tabs>
            <w:tab w:val="left" w:pos="4075"/>
          </w:tabs>
          <w:rPr>
            <w:rFonts w:cs="Arial"/>
            <w:bCs/>
            <w:color w:val="4B4B4D" w:themeColor="accent1"/>
            <w:spacing w:val="-4"/>
            <w:sz w:val="12"/>
            <w:szCs w:val="12"/>
            <w:lang w:val="en-US"/>
          </w:rPr>
        </w:pPr>
        <w:r w:rsidRPr="006533C5">
          <w:rPr>
            <w:lang w:val="en-US"/>
          </w:rPr>
          <w:tab/>
        </w:r>
        <w:r w:rsidRPr="006533C5">
          <w:rPr>
            <w:lang w:val="en-US"/>
          </w:rPr>
          <w:tab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10866D5" w14:paraId="7D6C3167" w14:textId="77777777" w:rsidTr="110866D5">
      <w:tc>
        <w:tcPr>
          <w:tcW w:w="3020" w:type="dxa"/>
        </w:tcPr>
        <w:p w14:paraId="2DEC8A91" w14:textId="77777777" w:rsidR="110866D5" w:rsidRDefault="110866D5" w:rsidP="110866D5">
          <w:pPr>
            <w:ind w:left="-115"/>
            <w:jc w:val="left"/>
          </w:pPr>
        </w:p>
      </w:tc>
      <w:tc>
        <w:tcPr>
          <w:tcW w:w="3020" w:type="dxa"/>
        </w:tcPr>
        <w:p w14:paraId="668CBB62" w14:textId="77777777" w:rsidR="110866D5" w:rsidRDefault="110866D5" w:rsidP="110866D5">
          <w:pPr>
            <w:jc w:val="center"/>
          </w:pPr>
        </w:p>
      </w:tc>
      <w:tc>
        <w:tcPr>
          <w:tcW w:w="3020" w:type="dxa"/>
        </w:tcPr>
        <w:p w14:paraId="3FFD8F38" w14:textId="77777777" w:rsidR="110866D5" w:rsidRDefault="110866D5" w:rsidP="110866D5">
          <w:pPr>
            <w:ind w:right="-115"/>
            <w:jc w:val="right"/>
          </w:pPr>
        </w:p>
      </w:tc>
    </w:tr>
  </w:tbl>
  <w:p w14:paraId="3AB0495C" w14:textId="77777777" w:rsidR="110866D5" w:rsidRDefault="110866D5" w:rsidP="110866D5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99393" w14:textId="77777777" w:rsidR="00F6763C" w:rsidRDefault="00F6763C">
      <w:r>
        <w:separator/>
      </w:r>
    </w:p>
  </w:footnote>
  <w:footnote w:type="continuationSeparator" w:id="0">
    <w:p w14:paraId="0B7C9C41" w14:textId="77777777" w:rsidR="00F6763C" w:rsidRDefault="00F67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2FD0" w14:textId="77777777" w:rsidR="00DC12F1" w:rsidRDefault="00DC12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F4D7" w14:textId="77777777" w:rsidR="00C24F30" w:rsidRPr="0057691C" w:rsidRDefault="00514A3A" w:rsidP="00514A3A">
    <w:pPr>
      <w:pStyle w:val="Header"/>
      <w:ind w:firstLine="0"/>
      <w:jc w:val="right"/>
    </w:pPr>
    <w:r>
      <w:rPr>
        <w:noProof/>
      </w:rPr>
      <w:drawing>
        <wp:inline distT="0" distB="0" distL="0" distR="0" wp14:anchorId="34FB4F11" wp14:editId="28151A71">
          <wp:extent cx="1242060" cy="395974"/>
          <wp:effectExtent l="0" t="0" r="0" b="4445"/>
          <wp:docPr id="6" name="Bil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ld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395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B555" w14:textId="77777777" w:rsidR="00C24F30" w:rsidRDefault="000F4078" w:rsidP="000F4078">
    <w:pPr>
      <w:pStyle w:val="Header"/>
      <w:jc w:val="right"/>
      <w:rPr>
        <w:sz w:val="4"/>
      </w:rPr>
    </w:pPr>
    <w:r>
      <w:rPr>
        <w:noProof/>
      </w:rPr>
      <w:drawing>
        <wp:inline distT="0" distB="0" distL="0" distR="0" wp14:anchorId="4CA41DAB" wp14:editId="4F1300F0">
          <wp:extent cx="1242060" cy="395974"/>
          <wp:effectExtent l="0" t="0" r="0" b="4445"/>
          <wp:docPr id="1" name="Bil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395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AAA12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FF50455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ED2A8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A20364"/>
    <w:multiLevelType w:val="multilevel"/>
    <w:tmpl w:val="7F6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5E0"/>
    <w:multiLevelType w:val="hybridMultilevel"/>
    <w:tmpl w:val="17405A44"/>
    <w:lvl w:ilvl="0" w:tplc="B226E42A">
      <w:start w:val="1"/>
      <w:numFmt w:val="decimal"/>
      <w:pStyle w:val="KAufzaehlungNummerKlammer"/>
      <w:lvlText w:val="(%1)"/>
      <w:lvlJc w:val="left"/>
      <w:pPr>
        <w:tabs>
          <w:tab w:val="num" w:pos="2098"/>
        </w:tabs>
        <w:ind w:left="2098" w:hanging="397"/>
      </w:pPr>
      <w:rPr>
        <w:rFonts w:hint="default"/>
      </w:rPr>
    </w:lvl>
    <w:lvl w:ilvl="1" w:tplc="DE423E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4C272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AA27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FA2C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B2BF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C63E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7E94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3C68B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73396E"/>
    <w:multiLevelType w:val="hybridMultilevel"/>
    <w:tmpl w:val="D64A8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86AC5"/>
    <w:multiLevelType w:val="hybridMultilevel"/>
    <w:tmpl w:val="85C8EB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36D00"/>
    <w:multiLevelType w:val="hybridMultilevel"/>
    <w:tmpl w:val="D4C2AE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03AB5"/>
    <w:multiLevelType w:val="multilevel"/>
    <w:tmpl w:val="E90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820E8"/>
    <w:multiLevelType w:val="hybridMultilevel"/>
    <w:tmpl w:val="60AE6868"/>
    <w:lvl w:ilvl="0" w:tplc="3B9090BC">
      <w:start w:val="1"/>
      <w:numFmt w:val="decimal"/>
      <w:pStyle w:val="KAufzaehlungNummer1E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92E965A">
      <w:start w:val="1"/>
      <w:numFmt w:val="lowerLetter"/>
      <w:lvlText w:val="%2."/>
      <w:lvlJc w:val="left"/>
      <w:pPr>
        <w:tabs>
          <w:tab w:val="num" w:pos="2495"/>
        </w:tabs>
        <w:ind w:left="2495" w:hanging="397"/>
      </w:pPr>
      <w:rPr>
        <w:rFonts w:hint="default"/>
      </w:rPr>
    </w:lvl>
    <w:lvl w:ilvl="2" w:tplc="8966799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42E25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D062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82D2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F6BE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896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38AD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C6482D"/>
    <w:multiLevelType w:val="hybridMultilevel"/>
    <w:tmpl w:val="089A615E"/>
    <w:lvl w:ilvl="0" w:tplc="706429E6">
      <w:start w:val="1"/>
      <w:numFmt w:val="bullet"/>
      <w:pStyle w:val="KAufzaehlungZeichen1E"/>
      <w:lvlText w:val=""/>
      <w:lvlJc w:val="left"/>
      <w:pPr>
        <w:tabs>
          <w:tab w:val="num" w:pos="2098"/>
        </w:tabs>
        <w:ind w:left="2098" w:hanging="397"/>
      </w:pPr>
      <w:rPr>
        <w:rFonts w:ascii="Symbol" w:hAnsi="Symbol" w:hint="default"/>
      </w:rPr>
    </w:lvl>
    <w:lvl w:ilvl="1" w:tplc="A51A52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064C2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122F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AEE4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67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326F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4CF2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B672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073EA"/>
    <w:multiLevelType w:val="hybridMultilevel"/>
    <w:tmpl w:val="6994B4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23C8A"/>
    <w:multiLevelType w:val="multilevel"/>
    <w:tmpl w:val="6F1CF8B8"/>
    <w:lvl w:ilvl="0">
      <w:start w:val="1"/>
      <w:numFmt w:val="decimal"/>
      <w:pStyle w:val="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3D356DCE"/>
    <w:multiLevelType w:val="multilevel"/>
    <w:tmpl w:val="A678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F74D2A"/>
    <w:multiLevelType w:val="hybridMultilevel"/>
    <w:tmpl w:val="2EAE25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4832D8"/>
    <w:multiLevelType w:val="multilevel"/>
    <w:tmpl w:val="72A4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40588"/>
    <w:multiLevelType w:val="hybridMultilevel"/>
    <w:tmpl w:val="839EEDA4"/>
    <w:lvl w:ilvl="0" w:tplc="55FC1C94">
      <w:start w:val="1"/>
      <w:numFmt w:val="bullet"/>
      <w:pStyle w:val="KAufzaehlungZeichen2E"/>
      <w:lvlText w:val=""/>
      <w:lvlJc w:val="left"/>
      <w:pPr>
        <w:tabs>
          <w:tab w:val="num" w:pos="2495"/>
        </w:tabs>
        <w:ind w:left="2495" w:hanging="397"/>
      </w:pPr>
      <w:rPr>
        <w:rFonts w:ascii="Symbol" w:hAnsi="Symbol" w:hint="default"/>
      </w:rPr>
    </w:lvl>
    <w:lvl w:ilvl="1" w:tplc="9E325C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338B3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92CC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1098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35E98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48C2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8D0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E54BE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E71F12"/>
    <w:multiLevelType w:val="multilevel"/>
    <w:tmpl w:val="3B90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92A60"/>
    <w:multiLevelType w:val="hybridMultilevel"/>
    <w:tmpl w:val="344A77EC"/>
    <w:lvl w:ilvl="0" w:tplc="1A7660BA">
      <w:start w:val="1"/>
      <w:numFmt w:val="decimal"/>
      <w:pStyle w:val="Nummerierung"/>
      <w:lvlText w:val="%1)"/>
      <w:lvlJc w:val="left"/>
      <w:pPr>
        <w:tabs>
          <w:tab w:val="num" w:pos="644"/>
        </w:tabs>
        <w:ind w:left="644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EA14CBA"/>
    <w:multiLevelType w:val="hybridMultilevel"/>
    <w:tmpl w:val="67A0FC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9B0C3A"/>
    <w:multiLevelType w:val="multilevel"/>
    <w:tmpl w:val="7D5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A5276"/>
    <w:multiLevelType w:val="hybridMultilevel"/>
    <w:tmpl w:val="F4806F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49437A"/>
    <w:multiLevelType w:val="hybridMultilevel"/>
    <w:tmpl w:val="A5C02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F63AB"/>
    <w:multiLevelType w:val="hybridMultilevel"/>
    <w:tmpl w:val="273A3512"/>
    <w:lvl w:ilvl="0" w:tplc="F224DE0C">
      <w:start w:val="1"/>
      <w:numFmt w:val="ordinal"/>
      <w:lvlText w:val="%1"/>
      <w:lvlJc w:val="left"/>
      <w:pPr>
        <w:tabs>
          <w:tab w:val="num" w:pos="2098"/>
        </w:tabs>
        <w:ind w:left="2098" w:hanging="397"/>
      </w:pPr>
      <w:rPr>
        <w:rFonts w:hint="default"/>
      </w:rPr>
    </w:lvl>
    <w:lvl w:ilvl="1" w:tplc="FE8AC220">
      <w:start w:val="1"/>
      <w:numFmt w:val="lowerLetter"/>
      <w:pStyle w:val="KAufzaehlungNummer2E"/>
      <w:lvlText w:val="%2."/>
      <w:lvlJc w:val="left"/>
      <w:pPr>
        <w:tabs>
          <w:tab w:val="num" w:pos="2495"/>
        </w:tabs>
        <w:ind w:left="2495" w:hanging="397"/>
      </w:pPr>
      <w:rPr>
        <w:rFonts w:hint="default"/>
      </w:rPr>
    </w:lvl>
    <w:lvl w:ilvl="2" w:tplc="D63C53CC" w:tentative="1">
      <w:start w:val="1"/>
      <w:numFmt w:val="lowerRoman"/>
      <w:lvlText w:val="%3."/>
      <w:lvlJc w:val="right"/>
      <w:pPr>
        <w:tabs>
          <w:tab w:val="num" w:pos="3861"/>
        </w:tabs>
        <w:ind w:left="3861" w:hanging="180"/>
      </w:pPr>
    </w:lvl>
    <w:lvl w:ilvl="3" w:tplc="291EBF78" w:tentative="1">
      <w:start w:val="1"/>
      <w:numFmt w:val="decimal"/>
      <w:lvlText w:val="%4."/>
      <w:lvlJc w:val="left"/>
      <w:pPr>
        <w:tabs>
          <w:tab w:val="num" w:pos="4581"/>
        </w:tabs>
        <w:ind w:left="4581" w:hanging="360"/>
      </w:pPr>
    </w:lvl>
    <w:lvl w:ilvl="4" w:tplc="F02ED560" w:tentative="1">
      <w:start w:val="1"/>
      <w:numFmt w:val="lowerLetter"/>
      <w:lvlText w:val="%5."/>
      <w:lvlJc w:val="left"/>
      <w:pPr>
        <w:tabs>
          <w:tab w:val="num" w:pos="5301"/>
        </w:tabs>
        <w:ind w:left="5301" w:hanging="360"/>
      </w:pPr>
    </w:lvl>
    <w:lvl w:ilvl="5" w:tplc="60D2D512" w:tentative="1">
      <w:start w:val="1"/>
      <w:numFmt w:val="lowerRoman"/>
      <w:lvlText w:val="%6."/>
      <w:lvlJc w:val="right"/>
      <w:pPr>
        <w:tabs>
          <w:tab w:val="num" w:pos="6021"/>
        </w:tabs>
        <w:ind w:left="6021" w:hanging="180"/>
      </w:pPr>
    </w:lvl>
    <w:lvl w:ilvl="6" w:tplc="97ECDA04" w:tentative="1">
      <w:start w:val="1"/>
      <w:numFmt w:val="decimal"/>
      <w:lvlText w:val="%7."/>
      <w:lvlJc w:val="left"/>
      <w:pPr>
        <w:tabs>
          <w:tab w:val="num" w:pos="6741"/>
        </w:tabs>
        <w:ind w:left="6741" w:hanging="360"/>
      </w:pPr>
    </w:lvl>
    <w:lvl w:ilvl="7" w:tplc="72FED734" w:tentative="1">
      <w:start w:val="1"/>
      <w:numFmt w:val="lowerLetter"/>
      <w:lvlText w:val="%8."/>
      <w:lvlJc w:val="left"/>
      <w:pPr>
        <w:tabs>
          <w:tab w:val="num" w:pos="7461"/>
        </w:tabs>
        <w:ind w:left="7461" w:hanging="360"/>
      </w:pPr>
    </w:lvl>
    <w:lvl w:ilvl="8" w:tplc="A52058DA" w:tentative="1">
      <w:start w:val="1"/>
      <w:numFmt w:val="lowerRoman"/>
      <w:lvlText w:val="%9."/>
      <w:lvlJc w:val="right"/>
      <w:pPr>
        <w:tabs>
          <w:tab w:val="num" w:pos="8181"/>
        </w:tabs>
        <w:ind w:left="8181" w:hanging="180"/>
      </w:pPr>
    </w:lvl>
  </w:abstractNum>
  <w:abstractNum w:abstractNumId="24" w15:restartNumberingAfterBreak="0">
    <w:nsid w:val="76B6662D"/>
    <w:multiLevelType w:val="hybridMultilevel"/>
    <w:tmpl w:val="F5CE5F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150851">
    <w:abstractNumId w:val="10"/>
  </w:num>
  <w:num w:numId="2" w16cid:durableId="1630083954">
    <w:abstractNumId w:val="23"/>
  </w:num>
  <w:num w:numId="3" w16cid:durableId="1448154748">
    <w:abstractNumId w:val="2"/>
  </w:num>
  <w:num w:numId="4" w16cid:durableId="740563628">
    <w:abstractNumId w:val="1"/>
  </w:num>
  <w:num w:numId="5" w16cid:durableId="1432505528">
    <w:abstractNumId w:val="0"/>
  </w:num>
  <w:num w:numId="6" w16cid:durableId="1456019435">
    <w:abstractNumId w:val="16"/>
  </w:num>
  <w:num w:numId="7" w16cid:durableId="1697927893">
    <w:abstractNumId w:val="9"/>
  </w:num>
  <w:num w:numId="8" w16cid:durableId="1389962467">
    <w:abstractNumId w:val="4"/>
  </w:num>
  <w:num w:numId="9" w16cid:durableId="1333072292">
    <w:abstractNumId w:val="18"/>
  </w:num>
  <w:num w:numId="10" w16cid:durableId="1068839944">
    <w:abstractNumId w:val="12"/>
  </w:num>
  <w:num w:numId="11" w16cid:durableId="1311904391">
    <w:abstractNumId w:val="15"/>
  </w:num>
  <w:num w:numId="12" w16cid:durableId="1068962794">
    <w:abstractNumId w:val="3"/>
  </w:num>
  <w:num w:numId="13" w16cid:durableId="2122677441">
    <w:abstractNumId w:val="14"/>
  </w:num>
  <w:num w:numId="14" w16cid:durableId="237905016">
    <w:abstractNumId w:val="21"/>
  </w:num>
  <w:num w:numId="15" w16cid:durableId="540897262">
    <w:abstractNumId w:val="19"/>
  </w:num>
  <w:num w:numId="16" w16cid:durableId="593906331">
    <w:abstractNumId w:val="8"/>
  </w:num>
  <w:num w:numId="17" w16cid:durableId="437485081">
    <w:abstractNumId w:val="20"/>
  </w:num>
  <w:num w:numId="18" w16cid:durableId="879324905">
    <w:abstractNumId w:val="11"/>
  </w:num>
  <w:num w:numId="19" w16cid:durableId="1194464864">
    <w:abstractNumId w:val="7"/>
  </w:num>
  <w:num w:numId="20" w16cid:durableId="1519275621">
    <w:abstractNumId w:val="13"/>
  </w:num>
  <w:num w:numId="21" w16cid:durableId="905066489">
    <w:abstractNumId w:val="17"/>
  </w:num>
  <w:num w:numId="22" w16cid:durableId="726074266">
    <w:abstractNumId w:val="22"/>
  </w:num>
  <w:num w:numId="23" w16cid:durableId="604581259">
    <w:abstractNumId w:val="24"/>
  </w:num>
  <w:num w:numId="24" w16cid:durableId="672149607">
    <w:abstractNumId w:val="6"/>
  </w:num>
  <w:num w:numId="25" w16cid:durableId="1323586535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A6"/>
    <w:rsid w:val="00005E76"/>
    <w:rsid w:val="0004278D"/>
    <w:rsid w:val="0004391B"/>
    <w:rsid w:val="000448FA"/>
    <w:rsid w:val="000514EE"/>
    <w:rsid w:val="000535BD"/>
    <w:rsid w:val="000744C3"/>
    <w:rsid w:val="00075DD3"/>
    <w:rsid w:val="00083D43"/>
    <w:rsid w:val="00084916"/>
    <w:rsid w:val="00087E4B"/>
    <w:rsid w:val="0009054D"/>
    <w:rsid w:val="000919F6"/>
    <w:rsid w:val="000C7387"/>
    <w:rsid w:val="000D0B2F"/>
    <w:rsid w:val="000D78FD"/>
    <w:rsid w:val="000F4078"/>
    <w:rsid w:val="000F53D4"/>
    <w:rsid w:val="001005D8"/>
    <w:rsid w:val="00100A3A"/>
    <w:rsid w:val="0012529B"/>
    <w:rsid w:val="001962B9"/>
    <w:rsid w:val="001A1823"/>
    <w:rsid w:val="001B5C2A"/>
    <w:rsid w:val="001D7B3B"/>
    <w:rsid w:val="001E06EC"/>
    <w:rsid w:val="001E7D7E"/>
    <w:rsid w:val="00202829"/>
    <w:rsid w:val="00226109"/>
    <w:rsid w:val="002352DD"/>
    <w:rsid w:val="00255FBD"/>
    <w:rsid w:val="00261FC1"/>
    <w:rsid w:val="00285A9C"/>
    <w:rsid w:val="002B5DA6"/>
    <w:rsid w:val="002D4AC7"/>
    <w:rsid w:val="002E1043"/>
    <w:rsid w:val="002E1CCE"/>
    <w:rsid w:val="00311EE3"/>
    <w:rsid w:val="00344817"/>
    <w:rsid w:val="00355EBB"/>
    <w:rsid w:val="003676D9"/>
    <w:rsid w:val="00376E32"/>
    <w:rsid w:val="003860CF"/>
    <w:rsid w:val="003876E5"/>
    <w:rsid w:val="003931D7"/>
    <w:rsid w:val="003975D0"/>
    <w:rsid w:val="003A56C6"/>
    <w:rsid w:val="003B1AE8"/>
    <w:rsid w:val="003C5AC5"/>
    <w:rsid w:val="003E4980"/>
    <w:rsid w:val="003E62FA"/>
    <w:rsid w:val="004020D4"/>
    <w:rsid w:val="00402182"/>
    <w:rsid w:val="00406D0B"/>
    <w:rsid w:val="00406E84"/>
    <w:rsid w:val="00434794"/>
    <w:rsid w:val="00447926"/>
    <w:rsid w:val="004723BD"/>
    <w:rsid w:val="00473AD6"/>
    <w:rsid w:val="0048055A"/>
    <w:rsid w:val="004A6A2B"/>
    <w:rsid w:val="004C4239"/>
    <w:rsid w:val="004C50FF"/>
    <w:rsid w:val="004C747D"/>
    <w:rsid w:val="004D1841"/>
    <w:rsid w:val="004F0D8D"/>
    <w:rsid w:val="00512647"/>
    <w:rsid w:val="0051391D"/>
    <w:rsid w:val="00514A3A"/>
    <w:rsid w:val="0052377B"/>
    <w:rsid w:val="00526F7C"/>
    <w:rsid w:val="005309C1"/>
    <w:rsid w:val="00543626"/>
    <w:rsid w:val="00545396"/>
    <w:rsid w:val="00554298"/>
    <w:rsid w:val="00563801"/>
    <w:rsid w:val="005645AB"/>
    <w:rsid w:val="00573D7C"/>
    <w:rsid w:val="0057691C"/>
    <w:rsid w:val="00590494"/>
    <w:rsid w:val="0059591F"/>
    <w:rsid w:val="005A3340"/>
    <w:rsid w:val="005C2576"/>
    <w:rsid w:val="005C4DE8"/>
    <w:rsid w:val="005D3829"/>
    <w:rsid w:val="005E7EE9"/>
    <w:rsid w:val="005F74E9"/>
    <w:rsid w:val="00601CAF"/>
    <w:rsid w:val="00605D9C"/>
    <w:rsid w:val="00627FE3"/>
    <w:rsid w:val="006533C5"/>
    <w:rsid w:val="006753E9"/>
    <w:rsid w:val="00693326"/>
    <w:rsid w:val="006B4938"/>
    <w:rsid w:val="006D3D74"/>
    <w:rsid w:val="006F2DB9"/>
    <w:rsid w:val="0070017E"/>
    <w:rsid w:val="00754C94"/>
    <w:rsid w:val="00762F29"/>
    <w:rsid w:val="00774A7B"/>
    <w:rsid w:val="0079305E"/>
    <w:rsid w:val="007D3C5E"/>
    <w:rsid w:val="00816805"/>
    <w:rsid w:val="00826B7E"/>
    <w:rsid w:val="008325F4"/>
    <w:rsid w:val="00842E25"/>
    <w:rsid w:val="008876AF"/>
    <w:rsid w:val="008C2041"/>
    <w:rsid w:val="008C2FC8"/>
    <w:rsid w:val="008C58CE"/>
    <w:rsid w:val="00924FCF"/>
    <w:rsid w:val="009512ED"/>
    <w:rsid w:val="0095598F"/>
    <w:rsid w:val="009563C0"/>
    <w:rsid w:val="009644FE"/>
    <w:rsid w:val="009653A5"/>
    <w:rsid w:val="00975095"/>
    <w:rsid w:val="00975431"/>
    <w:rsid w:val="00975E13"/>
    <w:rsid w:val="00985A73"/>
    <w:rsid w:val="009949AA"/>
    <w:rsid w:val="00995F87"/>
    <w:rsid w:val="009964EB"/>
    <w:rsid w:val="009E4335"/>
    <w:rsid w:val="009E5FE6"/>
    <w:rsid w:val="00A26C52"/>
    <w:rsid w:val="00A4696F"/>
    <w:rsid w:val="00A65426"/>
    <w:rsid w:val="00A720E9"/>
    <w:rsid w:val="00AA7FAA"/>
    <w:rsid w:val="00AC343A"/>
    <w:rsid w:val="00AC3B6A"/>
    <w:rsid w:val="00AE472F"/>
    <w:rsid w:val="00B472F2"/>
    <w:rsid w:val="00B53246"/>
    <w:rsid w:val="00B57D2E"/>
    <w:rsid w:val="00B6746E"/>
    <w:rsid w:val="00B846DE"/>
    <w:rsid w:val="00BA2BDC"/>
    <w:rsid w:val="00BA3CCA"/>
    <w:rsid w:val="00BF53DE"/>
    <w:rsid w:val="00C24F30"/>
    <w:rsid w:val="00C43969"/>
    <w:rsid w:val="00C44D8A"/>
    <w:rsid w:val="00C5421B"/>
    <w:rsid w:val="00C6168E"/>
    <w:rsid w:val="00C66E81"/>
    <w:rsid w:val="00C7613F"/>
    <w:rsid w:val="00C848C9"/>
    <w:rsid w:val="00CA3297"/>
    <w:rsid w:val="00CD1873"/>
    <w:rsid w:val="00CE1597"/>
    <w:rsid w:val="00D07A4B"/>
    <w:rsid w:val="00D31344"/>
    <w:rsid w:val="00D36DD6"/>
    <w:rsid w:val="00D47866"/>
    <w:rsid w:val="00D54F99"/>
    <w:rsid w:val="00D84CF0"/>
    <w:rsid w:val="00DB08E4"/>
    <w:rsid w:val="00DC12F1"/>
    <w:rsid w:val="00DC2BB2"/>
    <w:rsid w:val="00DC6B0B"/>
    <w:rsid w:val="00DD41A2"/>
    <w:rsid w:val="00E01BF2"/>
    <w:rsid w:val="00E6768E"/>
    <w:rsid w:val="00E802C9"/>
    <w:rsid w:val="00E82D82"/>
    <w:rsid w:val="00EA303F"/>
    <w:rsid w:val="00EB6BEC"/>
    <w:rsid w:val="00ED7807"/>
    <w:rsid w:val="00F000FB"/>
    <w:rsid w:val="00F12511"/>
    <w:rsid w:val="00F56262"/>
    <w:rsid w:val="00F6033B"/>
    <w:rsid w:val="00F643C1"/>
    <w:rsid w:val="00F6627D"/>
    <w:rsid w:val="00F6763C"/>
    <w:rsid w:val="00F751DF"/>
    <w:rsid w:val="00F8410B"/>
    <w:rsid w:val="00FA7AEE"/>
    <w:rsid w:val="00FC0FA2"/>
    <w:rsid w:val="019A5079"/>
    <w:rsid w:val="041FF835"/>
    <w:rsid w:val="110866D5"/>
    <w:rsid w:val="22D8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F25D3"/>
  <w15:chartTrackingRefBased/>
  <w15:docId w15:val="{53761839-9DAC-4145-B0ED-DE069720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494"/>
    <w:pPr>
      <w:spacing w:before="120" w:after="120" w:line="300" w:lineRule="atLeast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590494"/>
    <w:pPr>
      <w:keepNext/>
      <w:pageBreakBefore/>
      <w:numPr>
        <w:numId w:val="10"/>
      </w:numPr>
      <w:spacing w:before="0" w:after="240" w:line="240" w:lineRule="auto"/>
      <w:jc w:val="left"/>
      <w:outlineLvl w:val="0"/>
    </w:pPr>
    <w:rPr>
      <w:rFonts w:cs="Arial"/>
      <w:b/>
      <w:bCs/>
      <w:kern w:val="32"/>
      <w:sz w:val="28"/>
      <w:szCs w:val="28"/>
    </w:rPr>
  </w:style>
  <w:style w:type="paragraph" w:styleId="Heading2">
    <w:name w:val="heading 2"/>
    <w:basedOn w:val="Heading1"/>
    <w:next w:val="Normal"/>
    <w:qFormat/>
    <w:rsid w:val="00590494"/>
    <w:pPr>
      <w:pageBreakBefore w:val="0"/>
      <w:numPr>
        <w:ilvl w:val="1"/>
      </w:numPr>
      <w:spacing w:before="360"/>
      <w:outlineLvl w:val="1"/>
    </w:pPr>
    <w:rPr>
      <w:bCs w:val="0"/>
      <w:iCs/>
      <w:sz w:val="24"/>
    </w:rPr>
  </w:style>
  <w:style w:type="paragraph" w:styleId="Heading3">
    <w:name w:val="heading 3"/>
    <w:basedOn w:val="Heading2"/>
    <w:next w:val="Normal"/>
    <w:qFormat/>
    <w:rsid w:val="00590494"/>
    <w:pPr>
      <w:numPr>
        <w:ilvl w:val="2"/>
      </w:numPr>
      <w:outlineLvl w:val="2"/>
    </w:pPr>
    <w:rPr>
      <w:bCs/>
      <w:sz w:val="22"/>
      <w:szCs w:val="26"/>
    </w:rPr>
  </w:style>
  <w:style w:type="paragraph" w:styleId="Heading4">
    <w:name w:val="heading 4"/>
    <w:basedOn w:val="Heading3"/>
    <w:next w:val="Normal"/>
    <w:qFormat/>
    <w:rsid w:val="00590494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Normal"/>
    <w:next w:val="Normal"/>
    <w:qFormat/>
    <w:rsid w:val="00590494"/>
    <w:pPr>
      <w:numPr>
        <w:ilvl w:val="4"/>
        <w:numId w:val="10"/>
      </w:numPr>
      <w:spacing w:before="240" w:after="6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rsid w:val="00590494"/>
    <w:pPr>
      <w:numPr>
        <w:ilvl w:val="5"/>
        <w:numId w:val="10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590494"/>
    <w:pPr>
      <w:numPr>
        <w:ilvl w:val="6"/>
        <w:numId w:val="10"/>
      </w:numPr>
      <w:spacing w:before="240" w:after="60"/>
      <w:outlineLvl w:val="6"/>
    </w:pPr>
    <w:rPr>
      <w:b/>
      <w:szCs w:val="24"/>
    </w:rPr>
  </w:style>
  <w:style w:type="paragraph" w:styleId="Heading8">
    <w:name w:val="heading 8"/>
    <w:basedOn w:val="Normal"/>
    <w:next w:val="Normal"/>
    <w:qFormat/>
    <w:rsid w:val="00590494"/>
    <w:pPr>
      <w:numPr>
        <w:ilvl w:val="7"/>
        <w:numId w:val="10"/>
      </w:numPr>
      <w:spacing w:before="240" w:after="60"/>
      <w:outlineLvl w:val="7"/>
    </w:pPr>
    <w:rPr>
      <w:b/>
      <w:iCs/>
      <w:szCs w:val="24"/>
    </w:rPr>
  </w:style>
  <w:style w:type="paragraph" w:styleId="Heading9">
    <w:name w:val="heading 9"/>
    <w:basedOn w:val="Normal"/>
    <w:next w:val="Normal"/>
    <w:qFormat/>
    <w:rsid w:val="00590494"/>
    <w:pPr>
      <w:numPr>
        <w:ilvl w:val="8"/>
        <w:numId w:val="10"/>
      </w:numPr>
      <w:spacing w:before="240" w:after="60"/>
      <w:outlineLvl w:val="8"/>
    </w:pPr>
    <w:rPr>
      <w:rFonts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Kopfzeile_Seite_1"/>
    <w:basedOn w:val="Normal"/>
    <w:next w:val="Normal"/>
    <w:pPr>
      <w:tabs>
        <w:tab w:val="center" w:pos="4536"/>
        <w:tab w:val="right" w:pos="9072"/>
      </w:tabs>
      <w:spacing w:before="0" w:after="0" w:line="240" w:lineRule="auto"/>
      <w:ind w:firstLine="113"/>
      <w:jc w:val="left"/>
    </w:pPr>
    <w:rPr>
      <w:spacing w:val="54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  <w:spacing w:before="0" w:after="0" w:line="240" w:lineRule="auto"/>
      <w:jc w:val="left"/>
    </w:pPr>
    <w:rPr>
      <w:sz w:val="16"/>
    </w:rPr>
  </w:style>
  <w:style w:type="paragraph" w:customStyle="1" w:styleId="KDokumenten-Titel">
    <w:name w:val="K_Dokumenten-Titel"/>
    <w:basedOn w:val="Normal"/>
    <w:next w:val="KDokumenten-Untertitel"/>
    <w:pPr>
      <w:spacing w:before="1440" w:after="360" w:line="240" w:lineRule="auto"/>
      <w:jc w:val="center"/>
    </w:pPr>
    <w:rPr>
      <w:sz w:val="40"/>
      <w:szCs w:val="18"/>
    </w:rPr>
  </w:style>
  <w:style w:type="paragraph" w:customStyle="1" w:styleId="KDokumenten-Untertitel">
    <w:name w:val="K_Dokumenten-Untertitel"/>
    <w:basedOn w:val="KDokumenten-Titel"/>
    <w:next w:val="Normal"/>
    <w:pPr>
      <w:spacing w:beforeLines="60" w:before="144" w:afterLines="60" w:after="144"/>
    </w:pPr>
    <w:rPr>
      <w:b/>
      <w:sz w:val="32"/>
      <w:szCs w:val="32"/>
    </w:rPr>
  </w:style>
  <w:style w:type="paragraph" w:customStyle="1" w:styleId="KopfzeileSeite2">
    <w:name w:val="Kopfzeile_Seite_2"/>
    <w:basedOn w:val="Header"/>
    <w:next w:val="Normal"/>
    <w:semiHidden/>
    <w:pPr>
      <w:spacing w:before="120" w:after="60"/>
      <w:ind w:right="227" w:firstLine="0"/>
      <w:jc w:val="right"/>
    </w:pPr>
    <w:rPr>
      <w:spacing w:val="0"/>
    </w:rPr>
  </w:style>
  <w:style w:type="character" w:styleId="PageNumber">
    <w:name w:val="page number"/>
    <w:basedOn w:val="DefaultParagraphFont"/>
  </w:style>
  <w:style w:type="paragraph" w:customStyle="1" w:styleId="KAufzaehlungNummer1E">
    <w:name w:val="K_Aufzaehlung_Nummer_1E"/>
    <w:basedOn w:val="Normal"/>
    <w:pPr>
      <w:numPr>
        <w:numId w:val="7"/>
      </w:numPr>
      <w:spacing w:before="0" w:after="0"/>
      <w:ind w:left="2098" w:hanging="397"/>
      <w:jc w:val="left"/>
    </w:pPr>
  </w:style>
  <w:style w:type="paragraph" w:customStyle="1" w:styleId="Tabellentext">
    <w:name w:val="Tabellentext"/>
    <w:basedOn w:val="Normal"/>
    <w:next w:val="Normal"/>
    <w:semiHidden/>
    <w:pPr>
      <w:spacing w:before="60" w:line="300" w:lineRule="exact"/>
      <w:jc w:val="left"/>
    </w:pPr>
    <w:rPr>
      <w:sz w:val="18"/>
      <w:szCs w:val="18"/>
    </w:rPr>
  </w:style>
  <w:style w:type="paragraph" w:customStyle="1" w:styleId="KberschriftoNum">
    <w:name w:val="K_Überschrift_oNum"/>
    <w:basedOn w:val="Heading1"/>
    <w:next w:val="Normal"/>
    <w:pPr>
      <w:numPr>
        <w:numId w:val="0"/>
      </w:numPr>
    </w:pPr>
  </w:style>
  <w:style w:type="paragraph" w:styleId="TOC1">
    <w:name w:val="toc 1"/>
    <w:basedOn w:val="Normal"/>
    <w:next w:val="Normal"/>
    <w:uiPriority w:val="39"/>
    <w:pPr>
      <w:tabs>
        <w:tab w:val="left" w:pos="567"/>
        <w:tab w:val="right" w:pos="8505"/>
      </w:tabs>
      <w:spacing w:after="60" w:line="240" w:lineRule="auto"/>
      <w:ind w:left="567" w:right="567" w:hanging="567"/>
      <w:jc w:val="left"/>
    </w:pPr>
    <w:rPr>
      <w:b/>
    </w:rPr>
  </w:style>
  <w:style w:type="paragraph" w:styleId="TOC2">
    <w:name w:val="toc 2"/>
    <w:basedOn w:val="Normal"/>
    <w:next w:val="Normal"/>
    <w:uiPriority w:val="39"/>
    <w:pPr>
      <w:tabs>
        <w:tab w:val="left" w:pos="794"/>
        <w:tab w:val="right" w:pos="8505"/>
      </w:tabs>
      <w:spacing w:before="60" w:after="60" w:line="240" w:lineRule="auto"/>
      <w:ind w:left="1361" w:right="567" w:hanging="794"/>
      <w:jc w:val="left"/>
    </w:pPr>
  </w:style>
  <w:style w:type="paragraph" w:styleId="TOC3">
    <w:name w:val="toc 3"/>
    <w:basedOn w:val="Normal"/>
    <w:next w:val="Normal"/>
    <w:uiPriority w:val="39"/>
    <w:pPr>
      <w:tabs>
        <w:tab w:val="left" w:pos="1361"/>
        <w:tab w:val="right" w:pos="8505"/>
      </w:tabs>
      <w:spacing w:before="60" w:after="60" w:line="240" w:lineRule="auto"/>
      <w:ind w:left="2155" w:right="567" w:hanging="794"/>
      <w:jc w:val="left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customStyle="1" w:styleId="Kberschrift4oNum">
    <w:name w:val="K_Überschrift 4_oNum"/>
    <w:basedOn w:val="Heading4"/>
    <w:next w:val="Normal"/>
    <w:pPr>
      <w:numPr>
        <w:ilvl w:val="0"/>
        <w:numId w:val="0"/>
      </w:numPr>
      <w:spacing w:after="0"/>
    </w:pPr>
  </w:style>
  <w:style w:type="paragraph" w:customStyle="1" w:styleId="Tabellentextberschrift">
    <w:name w:val="Tabellentext_Überschrift"/>
    <w:basedOn w:val="Normal"/>
    <w:next w:val="Tabellentext"/>
    <w:semiHidden/>
    <w:pPr>
      <w:framePr w:hSpace="142" w:wrap="around" w:vAnchor="text" w:hAnchor="text" w:x="1" w:y="1"/>
      <w:spacing w:line="300" w:lineRule="exact"/>
      <w:jc w:val="left"/>
    </w:pPr>
    <w:rPr>
      <w:b/>
      <w:sz w:val="18"/>
      <w:szCs w:val="18"/>
    </w:rPr>
  </w:style>
  <w:style w:type="paragraph" w:styleId="Caption">
    <w:name w:val="caption"/>
    <w:qFormat/>
    <w:rsid w:val="00590494"/>
    <w:pPr>
      <w:tabs>
        <w:tab w:val="left" w:pos="1247"/>
      </w:tabs>
      <w:spacing w:before="60"/>
    </w:pPr>
    <w:rPr>
      <w:rFonts w:ascii="Arial" w:hAnsi="Arial"/>
      <w:bCs/>
      <w:sz w:val="18"/>
    </w:rPr>
  </w:style>
  <w:style w:type="paragraph" w:styleId="TableofFigures">
    <w:name w:val="table of figures"/>
    <w:basedOn w:val="Normal"/>
    <w:next w:val="Normal"/>
    <w:semiHidden/>
    <w:pPr>
      <w:tabs>
        <w:tab w:val="right" w:pos="8505"/>
      </w:tabs>
      <w:spacing w:before="0" w:after="60" w:line="240" w:lineRule="auto"/>
      <w:ind w:left="1418" w:right="567" w:hanging="1418"/>
      <w:jc w:val="left"/>
    </w:pPr>
  </w:style>
  <w:style w:type="character" w:customStyle="1" w:styleId="StandardFett">
    <w:name w:val="Standard Fett"/>
    <w:semiHidden/>
    <w:rPr>
      <w:b/>
      <w:bCs/>
    </w:rPr>
  </w:style>
  <w:style w:type="paragraph" w:customStyle="1" w:styleId="KTabelleTextfett">
    <w:name w:val="K_Tabelle_Text_fett"/>
    <w:pPr>
      <w:spacing w:before="60" w:after="60"/>
      <w:ind w:left="57"/>
    </w:pPr>
    <w:rPr>
      <w:rFonts w:ascii="Arial" w:hAnsi="Arial" w:cs="Arial"/>
      <w:bCs/>
      <w:sz w:val="18"/>
      <w:szCs w:val="24"/>
      <w:lang w:eastAsia="de-AT"/>
    </w:rPr>
  </w:style>
  <w:style w:type="paragraph" w:customStyle="1" w:styleId="KTabelleText">
    <w:name w:val="K_Tabelle_Text"/>
    <w:pPr>
      <w:spacing w:before="60" w:after="60"/>
      <w:ind w:left="57"/>
    </w:pPr>
    <w:rPr>
      <w:rFonts w:ascii="Arial" w:hAnsi="Arial"/>
      <w:bCs/>
      <w:sz w:val="18"/>
      <w:szCs w:val="18"/>
    </w:rPr>
  </w:style>
  <w:style w:type="paragraph" w:customStyle="1" w:styleId="Standardfett0">
    <w:name w:val="Standard_fett"/>
    <w:basedOn w:val="Normal"/>
    <w:next w:val="Normal"/>
    <w:semiHidden/>
    <w:rPr>
      <w:b/>
    </w:rPr>
  </w:style>
  <w:style w:type="paragraph" w:customStyle="1" w:styleId="KAufzaehlungZeichen1E">
    <w:name w:val="K_Aufzaehlung_Zeichen_1E"/>
    <w:basedOn w:val="Normal"/>
    <w:pPr>
      <w:numPr>
        <w:numId w:val="1"/>
      </w:numPr>
      <w:tabs>
        <w:tab w:val="left" w:pos="2495"/>
      </w:tabs>
      <w:spacing w:before="0" w:after="0"/>
      <w:jc w:val="left"/>
    </w:pPr>
  </w:style>
  <w:style w:type="paragraph" w:styleId="ListBullet">
    <w:name w:val="List Bullet"/>
    <w:basedOn w:val="Normal"/>
    <w:pPr>
      <w:numPr>
        <w:numId w:val="3"/>
      </w:numPr>
      <w:tabs>
        <w:tab w:val="clear" w:pos="360"/>
        <w:tab w:val="left" w:pos="2098"/>
      </w:tabs>
      <w:ind w:left="2098" w:hanging="397"/>
    </w:pPr>
  </w:style>
  <w:style w:type="paragraph" w:styleId="ListBullet2">
    <w:name w:val="List Bullet 2"/>
    <w:basedOn w:val="Normal"/>
    <w:pPr>
      <w:numPr>
        <w:numId w:val="4"/>
      </w:numPr>
      <w:tabs>
        <w:tab w:val="clear" w:pos="643"/>
        <w:tab w:val="left" w:pos="2495"/>
      </w:tabs>
      <w:ind w:left="2495" w:hanging="397"/>
    </w:pPr>
  </w:style>
  <w:style w:type="character" w:customStyle="1" w:styleId="KDokumenten-TitelZchnZchn">
    <w:name w:val="K_Dokumenten-Titel Zchn Zchn"/>
    <w:rPr>
      <w:rFonts w:ascii="Arial" w:hAnsi="Arial"/>
      <w:noProof w:val="0"/>
      <w:sz w:val="40"/>
      <w:szCs w:val="18"/>
      <w:lang w:val="de-DE" w:eastAsia="de-DE" w:bidi="ar-SA"/>
    </w:rPr>
  </w:style>
  <w:style w:type="paragraph" w:styleId="ListBullet3">
    <w:name w:val="List Bullet 3"/>
    <w:basedOn w:val="Normal"/>
    <w:pPr>
      <w:numPr>
        <w:numId w:val="5"/>
      </w:numPr>
      <w:tabs>
        <w:tab w:val="clear" w:pos="926"/>
        <w:tab w:val="left" w:pos="2892"/>
      </w:tabs>
      <w:ind w:left="2892" w:hanging="397"/>
      <w:jc w:val="left"/>
    </w:pPr>
  </w:style>
  <w:style w:type="paragraph" w:customStyle="1" w:styleId="KAufzaehlungZeichen2E">
    <w:name w:val="K_Aufzaehlung_Zeichen_2E"/>
    <w:basedOn w:val="Normal"/>
    <w:pPr>
      <w:numPr>
        <w:numId w:val="6"/>
      </w:numPr>
      <w:spacing w:before="0" w:after="0"/>
      <w:jc w:val="left"/>
    </w:pPr>
  </w:style>
  <w:style w:type="paragraph" w:customStyle="1" w:styleId="KAufzaehlungNummer2E">
    <w:name w:val="K_Aufzaehlung_Nummer_2E"/>
    <w:basedOn w:val="KAufzaehlungNummer1E"/>
    <w:pPr>
      <w:numPr>
        <w:ilvl w:val="1"/>
        <w:numId w:val="2"/>
      </w:numPr>
    </w:pPr>
  </w:style>
  <w:style w:type="character" w:customStyle="1" w:styleId="KDokumenten-UntertitelZchnZchn">
    <w:name w:val="K_Dokumenten-Untertitel Zchn Zchn"/>
    <w:rPr>
      <w:rFonts w:ascii="Arial" w:hAnsi="Arial"/>
      <w:b/>
      <w:noProof w:val="0"/>
      <w:sz w:val="32"/>
      <w:szCs w:val="32"/>
      <w:lang w:val="de-DE" w:eastAsia="de-DE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KAufzaehlungNummerKlammer">
    <w:name w:val="K_Aufzaehlung_Nummer_Klammer"/>
    <w:basedOn w:val="Normal"/>
    <w:pPr>
      <w:numPr>
        <w:numId w:val="8"/>
      </w:numPr>
      <w:spacing w:before="0" w:after="0"/>
      <w:jc w:val="left"/>
    </w:pPr>
  </w:style>
  <w:style w:type="paragraph" w:customStyle="1" w:styleId="KAufzaehlungTexteingerueckt">
    <w:name w:val="K_Aufzaehlung_Text_eingerueckt"/>
    <w:basedOn w:val="KAufzaehlungZeichen1E"/>
    <w:pPr>
      <w:numPr>
        <w:numId w:val="0"/>
      </w:numPr>
      <w:tabs>
        <w:tab w:val="clear" w:pos="2495"/>
      </w:tabs>
      <w:ind w:left="2098"/>
    </w:pPr>
  </w:style>
  <w:style w:type="paragraph" w:customStyle="1" w:styleId="berschrift4oNum">
    <w:name w:val="Überschrift 4_oNum"/>
    <w:basedOn w:val="Heading4"/>
    <w:next w:val="Normal"/>
    <w:pPr>
      <w:numPr>
        <w:ilvl w:val="0"/>
        <w:numId w:val="0"/>
      </w:numPr>
    </w:pPr>
  </w:style>
  <w:style w:type="paragraph" w:customStyle="1" w:styleId="Kopfzeile1">
    <w:name w:val="Kopfzeile1"/>
    <w:basedOn w:val="Header"/>
    <w:next w:val="Normal"/>
    <w:rsid w:val="00F6033B"/>
    <w:pPr>
      <w:tabs>
        <w:tab w:val="clear" w:pos="4536"/>
        <w:tab w:val="clear" w:pos="9072"/>
      </w:tabs>
      <w:spacing w:before="360" w:after="240"/>
      <w:ind w:firstLine="0"/>
    </w:pPr>
    <w:rPr>
      <w:b/>
      <w:spacing w:val="0"/>
      <w:sz w:val="48"/>
      <w:szCs w:val="20"/>
    </w:rPr>
  </w:style>
  <w:style w:type="paragraph" w:customStyle="1" w:styleId="Sub-Header">
    <w:name w:val="Sub-Header"/>
    <w:basedOn w:val="Kopfzeile1"/>
    <w:next w:val="Normal"/>
    <w:rsid w:val="00F6033B"/>
    <w:pPr>
      <w:tabs>
        <w:tab w:val="left" w:pos="2835"/>
      </w:tabs>
    </w:pPr>
    <w:rPr>
      <w:bCs/>
      <w:sz w:val="36"/>
    </w:rPr>
  </w:style>
  <w:style w:type="paragraph" w:customStyle="1" w:styleId="StandardFett1">
    <w:name w:val="StandardFett"/>
    <w:basedOn w:val="Normal"/>
    <w:rsid w:val="00F6033B"/>
    <w:pPr>
      <w:spacing w:after="0" w:line="240" w:lineRule="auto"/>
      <w:jc w:val="left"/>
    </w:pPr>
    <w:rPr>
      <w:b/>
      <w:lang w:val="de-AT"/>
    </w:rPr>
  </w:style>
  <w:style w:type="paragraph" w:customStyle="1" w:styleId="Nummerierung">
    <w:name w:val="Nummerierung"/>
    <w:basedOn w:val="Normal"/>
    <w:rsid w:val="00F6033B"/>
    <w:pPr>
      <w:numPr>
        <w:numId w:val="9"/>
      </w:numPr>
      <w:tabs>
        <w:tab w:val="left" w:pos="720"/>
      </w:tabs>
      <w:spacing w:after="0" w:line="240" w:lineRule="auto"/>
      <w:ind w:left="992" w:hanging="425"/>
      <w:jc w:val="left"/>
    </w:pPr>
    <w:rPr>
      <w:snapToGrid w:val="0"/>
      <w:szCs w:val="24"/>
      <w:lang w:val="de-AT"/>
    </w:rPr>
  </w:style>
  <w:style w:type="paragraph" w:styleId="FootnoteText">
    <w:name w:val="footnote text"/>
    <w:basedOn w:val="Normal"/>
    <w:semiHidden/>
    <w:rsid w:val="009563C0"/>
    <w:pPr>
      <w:spacing w:after="0" w:line="240" w:lineRule="auto"/>
      <w:jc w:val="left"/>
    </w:pPr>
    <w:rPr>
      <w:sz w:val="16"/>
      <w:lang w:val="de-AT"/>
    </w:rPr>
  </w:style>
  <w:style w:type="character" w:customStyle="1" w:styleId="FooterChar">
    <w:name w:val="Footer Char"/>
    <w:basedOn w:val="DefaultParagraphFont"/>
    <w:link w:val="Footer"/>
    <w:uiPriority w:val="99"/>
    <w:rsid w:val="00075DD3"/>
    <w:rPr>
      <w:rFonts w:ascii="Arial" w:hAnsi="Arial"/>
      <w:sz w:val="16"/>
    </w:rPr>
  </w:style>
  <w:style w:type="table" w:styleId="TableGrid">
    <w:name w:val="Table Grid"/>
    <w:basedOn w:val="TableNormal"/>
    <w:rsid w:val="00075D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0494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590494"/>
    <w:pPr>
      <w:spacing w:before="0"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590494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styleId="NoSpacing">
    <w:name w:val="No Spacing"/>
    <w:link w:val="NoSpacingChar"/>
    <w:uiPriority w:val="1"/>
    <w:qFormat/>
    <w:rsid w:val="0059049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90494"/>
    <w:rPr>
      <w:rFonts w:asciiTheme="minorHAnsi" w:eastAsiaTheme="minorEastAsia" w:hAnsiTheme="minorHAnsi" w:cstheme="minorBid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590494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83839" w:themeColor="accent1" w:themeShade="BF"/>
      <w:kern w:val="0"/>
      <w:sz w:val="32"/>
      <w:szCs w:val="32"/>
    </w:rPr>
  </w:style>
  <w:style w:type="paragraph" w:customStyle="1" w:styleId="Standard1">
    <w:name w:val="Standard 1"/>
    <w:basedOn w:val="Normal"/>
    <w:rsid w:val="00DC2BB2"/>
    <w:pPr>
      <w:spacing w:before="0" w:after="0" w:line="240" w:lineRule="auto"/>
    </w:pPr>
    <w:rPr>
      <w:sz w:val="22"/>
    </w:rPr>
  </w:style>
  <w:style w:type="character" w:styleId="CommentReference">
    <w:name w:val="annotation reference"/>
    <w:basedOn w:val="DefaultParagraphFont"/>
    <w:rsid w:val="00DC2B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DC2BB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DC2BB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C2B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C2BB2"/>
    <w:rPr>
      <w:rFonts w:ascii="Arial" w:hAnsi="Arial"/>
      <w:b/>
      <w:bCs/>
    </w:rPr>
  </w:style>
  <w:style w:type="character" w:styleId="PlaceholderText">
    <w:name w:val="Placeholder Text"/>
    <w:basedOn w:val="DefaultParagraphFont"/>
    <w:uiPriority w:val="99"/>
    <w:semiHidden/>
    <w:rsid w:val="00762F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plitsc\OneDrive%20-%20KNAPP%20AG\00_Toplitsch\00_Lehrlingsausbildung\03_Apprentice_APP_IT_ALL%20-%20General\Curriculum\Vorlage-Aufgabenstellu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7B5728FAD244D09A485DA4A74E4F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9BBC92-FD38-481A-94C2-1BB8125B506A}"/>
      </w:docPartPr>
      <w:docPartBody>
        <w:p w:rsidR="004C4239" w:rsidRDefault="004C4239">
          <w:pPr>
            <w:pStyle w:val="FD7B5728FAD244D09A485DA4A74E4FE2"/>
          </w:pPr>
          <w:r w:rsidRPr="00100CB4">
            <w:rPr>
              <w:rStyle w:val="PlaceholderText"/>
            </w:rPr>
            <w:t>[Autor]</w:t>
          </w:r>
        </w:p>
      </w:docPartBody>
    </w:docPart>
    <w:docPart>
      <w:docPartPr>
        <w:name w:val="87996E5EE7F444B7B220A4CDD6753A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BCEF794-7025-4054-AD5D-1C4645588372}"/>
      </w:docPartPr>
      <w:docPartBody>
        <w:p w:rsidR="004C4239" w:rsidRDefault="004C4239">
          <w:pPr>
            <w:pStyle w:val="87996E5EE7F444B7B220A4CDD6753A21"/>
          </w:pPr>
          <w:r>
            <w:rPr>
              <w:color w:val="156082" w:themeColor="accent1"/>
              <w:sz w:val="28"/>
              <w:szCs w:val="28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39"/>
    <w:rsid w:val="000448FA"/>
    <w:rsid w:val="000C07BA"/>
    <w:rsid w:val="002352DD"/>
    <w:rsid w:val="002F3E34"/>
    <w:rsid w:val="0038647E"/>
    <w:rsid w:val="003A4A8E"/>
    <w:rsid w:val="003A6F33"/>
    <w:rsid w:val="004C4239"/>
    <w:rsid w:val="00512647"/>
    <w:rsid w:val="005956CA"/>
    <w:rsid w:val="005C4DE8"/>
    <w:rsid w:val="005E7EE9"/>
    <w:rsid w:val="00693326"/>
    <w:rsid w:val="00AC343A"/>
    <w:rsid w:val="00AC3B6A"/>
    <w:rsid w:val="00C37051"/>
    <w:rsid w:val="00DF6C63"/>
    <w:rsid w:val="00EA303F"/>
    <w:rsid w:val="00EE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D7B5728FAD244D09A485DA4A74E4FE2">
    <w:name w:val="FD7B5728FAD244D09A485DA4A74E4FE2"/>
  </w:style>
  <w:style w:type="paragraph" w:customStyle="1" w:styleId="87996E5EE7F444B7B220A4CDD6753A21">
    <w:name w:val="87996E5EE7F444B7B220A4CDD6753A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KNAPP">
      <a:dk1>
        <a:sysClr val="windowText" lastClr="000000"/>
      </a:dk1>
      <a:lt1>
        <a:srgbClr val="FFFFFF"/>
      </a:lt1>
      <a:dk2>
        <a:srgbClr val="878889"/>
      </a:dk2>
      <a:lt2>
        <a:srgbClr val="029AA9"/>
      </a:lt2>
      <a:accent1>
        <a:srgbClr val="4B4B4D"/>
      </a:accent1>
      <a:accent2>
        <a:srgbClr val="006A74"/>
      </a:accent2>
      <a:accent3>
        <a:srgbClr val="92D6DD"/>
      </a:accent3>
      <a:accent4>
        <a:srgbClr val="C50045"/>
      </a:accent4>
      <a:accent5>
        <a:srgbClr val="99CC99"/>
      </a:accent5>
      <a:accent6>
        <a:srgbClr val="FCC633"/>
      </a:accent6>
      <a:hlink>
        <a:srgbClr val="029AA9"/>
      </a:hlink>
      <a:folHlink>
        <a:srgbClr val="006A74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[Date]</PublishDate>
  <Abstract/>
  <CompanyAddress/>
  <CompanyPhone/>
  <CompanyFax/>
  <CompanyEmail/>
</CoverPageProperti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1DE19DA8EC184E90B2B493007FD064" ma:contentTypeVersion="3" ma:contentTypeDescription="Create a new document." ma:contentTypeScope="" ma:versionID="8d8ad29edca5b0a7549ceebcc9b744bc">
  <xsd:schema xmlns:xsd="http://www.w3.org/2001/XMLSchema" xmlns:xs="http://www.w3.org/2001/XMLSchema" xmlns:p="http://schemas.microsoft.com/office/2006/metadata/properties" xmlns:ns2="d2a8dd51-0269-48f8-a5b0-03a501448299" targetNamespace="http://schemas.microsoft.com/office/2006/metadata/properties" ma:root="true" ma:fieldsID="628a5ea4c71706d9bf1b11965bc24852" ns2:_="">
    <xsd:import namespace="d2a8dd51-0269-48f8-a5b0-03a5014482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8dd51-0269-48f8-a5b0-03a5014482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51D679-CA35-4554-951C-0D49307453A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446BC7E-3BF3-4FC8-8D56-35A1B10ADF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954E30-3909-4325-A248-BA0F7D1406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023EC340-29C8-47F5-82F4-B88843A91B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a8dd51-0269-48f8-a5b0-03a5014482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7459C2F2-7183-4AB9-B803-3C69043362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Vorlage-Aufgabenstellung.dotx</Template>
  <TotalTime>0</TotalTime>
  <Pages>4</Pages>
  <Words>239</Words>
  <Characters>1657</Characters>
  <Application>Microsoft Office Word</Application>
  <DocSecurity>4</DocSecurity>
  <Lines>62</Lines>
  <Paragraphs>34</Paragraphs>
  <ScaleCrop>false</ScaleCrop>
  <Company/>
  <LinksUpToDate>false</LinksUpToDate>
  <CharactersWithSpaces>1876</CharactersWithSpaces>
  <SharedDoc>false</SharedDoc>
  <HLinks>
    <vt:vector size="24" baseType="variant"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_Toc214025667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_Toc214025666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_Toc214025665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_Toc214025664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TITEL</dc:title>
  <dc:subject>Subtitle of the document</dc:subject>
  <dc:creator>[Name]</dc:creator>
  <cp:keywords/>
  <dc:description/>
  <cp:lastModifiedBy>Björn SCHRAMMEL</cp:lastModifiedBy>
  <cp:revision>28</cp:revision>
  <cp:lastPrinted>2007-10-12T01:16:00Z</cp:lastPrinted>
  <dcterms:created xsi:type="dcterms:W3CDTF">2025-11-05T19:12:00Z</dcterms:created>
  <dcterms:modified xsi:type="dcterms:W3CDTF">2025-11-25T06:35:00Z</dcterms:modified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NAPP_StreetNumber">
    <vt:lpwstr>5-7</vt:lpwstr>
  </property>
  <property fmtid="{D5CDD505-2E9C-101B-9397-08002B2CF9AE}" pid="3" name="ContentTypeId">
    <vt:lpwstr>0x010100A31DE19DA8EC184E90B2B493007FD064</vt:lpwstr>
  </property>
  <property fmtid="{D5CDD505-2E9C-101B-9397-08002B2CF9AE}" pid="4" name="KNAPP_Template_Version">
    <vt:i4>2203</vt:i4>
  </property>
  <property fmtid="{D5CDD505-2E9C-101B-9397-08002B2CF9AE}" pid="5" name="KNAPP_Security_Level">
    <vt:lpwstr>confidential</vt:lpwstr>
  </property>
  <property fmtid="{D5CDD505-2E9C-101B-9397-08002B2CF9AE}" pid="6" name="KNAPP_Company">
    <vt:lpwstr/>
  </property>
  <property fmtid="{D5CDD505-2E9C-101B-9397-08002B2CF9AE}" pid="7" name="KNAPP_CompanyBranchName">
    <vt:lpwstr>Hart bei Graz</vt:lpwstr>
  </property>
  <property fmtid="{D5CDD505-2E9C-101B-9397-08002B2CF9AE}" pid="8" name="KNAPP_StreetName">
    <vt:lpwstr/>
  </property>
  <property fmtid="{D5CDD505-2E9C-101B-9397-08002B2CF9AE}" pid="9" name="KNAPP_Zip">
    <vt:lpwstr/>
  </property>
  <property fmtid="{D5CDD505-2E9C-101B-9397-08002B2CF9AE}" pid="10" name="KNAPP_City">
    <vt:lpwstr/>
  </property>
  <property fmtid="{D5CDD505-2E9C-101B-9397-08002B2CF9AE}" pid="11" name="KNAPP_Country">
    <vt:lpwstr/>
  </property>
  <property fmtid="{D5CDD505-2E9C-101B-9397-08002B2CF9AE}" pid="12" name="KNAPP_Phone">
    <vt:lpwstr/>
  </property>
  <property fmtid="{D5CDD505-2E9C-101B-9397-08002B2CF9AE}" pid="13" name="KNAPP_Mail">
    <vt:lpwstr/>
  </property>
  <property fmtid="{D5CDD505-2E9C-101B-9397-08002B2CF9AE}" pid="14" name="KNAPP_BranchOfficeList">
    <vt:lpwstr/>
  </property>
  <property fmtid="{D5CDD505-2E9C-101B-9397-08002B2CF9AE}" pid="15" name="KNAPP_BankName">
    <vt:lpwstr/>
  </property>
  <property fmtid="{D5CDD505-2E9C-101B-9397-08002B2CF9AE}" pid="16" name="KNAPP_IBAN">
    <vt:lpwstr/>
  </property>
  <property fmtid="{D5CDD505-2E9C-101B-9397-08002B2CF9AE}" pid="17" name="KNAPP_BIC">
    <vt:lpwstr/>
  </property>
  <property fmtid="{D5CDD505-2E9C-101B-9397-08002B2CF9AE}" pid="18" name="KNAPP_TaxVAT">
    <vt:lpwstr/>
  </property>
  <property fmtid="{D5CDD505-2E9C-101B-9397-08002B2CF9AE}" pid="19" name="KNAPP_TaxNumber">
    <vt:lpwstr/>
  </property>
  <property fmtid="{D5CDD505-2E9C-101B-9397-08002B2CF9AE}" pid="20" name="KNAPP_PlaceOfJurisdiction">
    <vt:lpwstr/>
  </property>
  <property fmtid="{D5CDD505-2E9C-101B-9397-08002B2CF9AE}" pid="21" name="KNAPP_CorporateRegistrationNumber">
    <vt:lpwstr/>
  </property>
  <property fmtid="{D5CDD505-2E9C-101B-9397-08002B2CF9AE}" pid="22" name="MediaServiceImageTags">
    <vt:lpwstr/>
  </property>
  <property fmtid="{D5CDD505-2E9C-101B-9397-08002B2CF9AE}" pid="23" name="docLang">
    <vt:lpwstr>de</vt:lpwstr>
  </property>
</Properties>
</file>